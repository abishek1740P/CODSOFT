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3D17C337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E964A3C" w14:textId="591F3AAD" w:rsidR="001B2ABD" w:rsidRDefault="003F5390" w:rsidP="001B2ABD">
            <w:pPr>
              <w:tabs>
                <w:tab w:val="left" w:pos="990"/>
              </w:tabs>
              <w:jc w:val="center"/>
            </w:pPr>
            <w:r>
              <w:softHyphen/>
            </w:r>
            <w:r>
              <w:softHyphen/>
            </w:r>
            <w:r w:rsidR="0087526D">
              <w:rPr>
                <w:noProof/>
              </w:rPr>
              <w:drawing>
                <wp:inline distT="0" distB="0" distL="0" distR="0" wp14:anchorId="1E1AD518" wp14:editId="57FFE2E1">
                  <wp:extent cx="2139950" cy="2853055"/>
                  <wp:effectExtent l="76200" t="76200" r="88900" b="1147445"/>
                  <wp:docPr id="6619208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920846" name="Picture 66192084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85305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46AAC54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512CC1E8" w14:textId="1658DD20" w:rsidR="001B2ABD" w:rsidRPr="000C22DA" w:rsidRDefault="003653BB" w:rsidP="00CD5D10">
            <w:pPr>
              <w:pStyle w:val="Title"/>
              <w:rPr>
                <w:vertAlign w:val="subscript"/>
              </w:rPr>
            </w:pPr>
            <w:r>
              <w:t>Abishek s</w:t>
            </w:r>
          </w:p>
        </w:tc>
      </w:tr>
      <w:tr w:rsidR="001B2ABD" w:rsidRPr="00706969" w14:paraId="74B5C0EC" w14:textId="77777777" w:rsidTr="001B2ABD">
        <w:tc>
          <w:tcPr>
            <w:tcW w:w="3600" w:type="dxa"/>
          </w:tcPr>
          <w:p w14:paraId="01D4EE67" w14:textId="77777777" w:rsidR="00974CD7" w:rsidRPr="00974CD7" w:rsidRDefault="00974CD7" w:rsidP="00974CD7"/>
          <w:sdt>
            <w:sdtPr>
              <w:id w:val="-1711873194"/>
              <w:placeholder>
                <w:docPart w:val="D3FD607C8872409181FE5019A790428F"/>
              </w:placeholder>
              <w:temporary/>
              <w:showingPlcHdr/>
              <w15:appearance w15:val="hidden"/>
            </w:sdtPr>
            <w:sdtContent>
              <w:p w14:paraId="53A8D7F7" w14:textId="5817D53C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5A08435D" w14:textId="3B30CA41" w:rsidR="00594524" w:rsidRDefault="00594524" w:rsidP="00974CD7">
            <w:r>
              <w:t>D.O.B:10/08/2005</w:t>
            </w:r>
          </w:p>
          <w:p w14:paraId="75F25711" w14:textId="3DDCC898" w:rsidR="00303A5E" w:rsidRDefault="00303A5E" w:rsidP="00974CD7">
            <w:r>
              <w:t>Gender: Male</w:t>
            </w:r>
          </w:p>
          <w:p w14:paraId="2FD15E59" w14:textId="6372E73B" w:rsidR="00974CD7" w:rsidRDefault="00974CD7" w:rsidP="00974CD7">
            <w:r>
              <w:t xml:space="preserve">Known </w:t>
            </w:r>
            <w:r w:rsidR="00440458">
              <w:t>L</w:t>
            </w:r>
            <w:r>
              <w:t>anguages:</w:t>
            </w:r>
          </w:p>
          <w:p w14:paraId="4F85CB6D" w14:textId="64975385" w:rsidR="00E22FD3" w:rsidRDefault="00E22FD3" w:rsidP="00E22FD3">
            <w:pPr>
              <w:pStyle w:val="ListParagraph"/>
              <w:numPr>
                <w:ilvl w:val="0"/>
                <w:numId w:val="15"/>
              </w:numPr>
            </w:pPr>
            <w:r>
              <w:t>English</w:t>
            </w:r>
          </w:p>
          <w:p w14:paraId="766624CF" w14:textId="40824773" w:rsidR="00E22FD3" w:rsidRDefault="00E22FD3" w:rsidP="00E22FD3">
            <w:pPr>
              <w:pStyle w:val="ListParagraph"/>
              <w:numPr>
                <w:ilvl w:val="0"/>
                <w:numId w:val="15"/>
              </w:numPr>
            </w:pPr>
            <w:r>
              <w:t>Tamil</w:t>
            </w:r>
          </w:p>
          <w:p w14:paraId="39E4DF12" w14:textId="09F865A5" w:rsidR="00E22FD3" w:rsidRDefault="00E22FD3" w:rsidP="00E22FD3">
            <w:pPr>
              <w:pStyle w:val="ListParagraph"/>
              <w:numPr>
                <w:ilvl w:val="0"/>
                <w:numId w:val="15"/>
              </w:numPr>
            </w:pPr>
            <w:r>
              <w:t>Malayalam</w:t>
            </w:r>
          </w:p>
          <w:p w14:paraId="18591696" w14:textId="55C1C817" w:rsidR="00E22FD3" w:rsidRDefault="00E22FD3" w:rsidP="00E22FD3">
            <w:pPr>
              <w:pStyle w:val="ListParagraph"/>
              <w:numPr>
                <w:ilvl w:val="0"/>
                <w:numId w:val="15"/>
              </w:numPr>
            </w:pPr>
            <w:r>
              <w:t>Hindi</w:t>
            </w:r>
          </w:p>
          <w:p w14:paraId="524FC0E0" w14:textId="0169538D" w:rsidR="003653BB" w:rsidRDefault="00E22FD3" w:rsidP="00E22FD3">
            <w:r>
              <w:t>Soft Skills</w:t>
            </w:r>
            <w:r w:rsidR="00974CD7">
              <w:t xml:space="preserve">: </w:t>
            </w:r>
          </w:p>
          <w:p w14:paraId="5562CE54" w14:textId="4AF54763" w:rsidR="007D24E8" w:rsidRDefault="007D24E8" w:rsidP="003962BE">
            <w:pPr>
              <w:pStyle w:val="ListParagraph"/>
              <w:numPr>
                <w:ilvl w:val="0"/>
                <w:numId w:val="19"/>
              </w:numPr>
            </w:pPr>
            <w:r>
              <w:t>Communication</w:t>
            </w:r>
          </w:p>
          <w:p w14:paraId="7BB505AA" w14:textId="2D4C314D" w:rsidR="007D24E8" w:rsidRDefault="007D24E8" w:rsidP="003962BE">
            <w:pPr>
              <w:pStyle w:val="ListParagraph"/>
              <w:numPr>
                <w:ilvl w:val="0"/>
                <w:numId w:val="19"/>
              </w:numPr>
            </w:pPr>
            <w:r>
              <w:t>Teamwork</w:t>
            </w:r>
          </w:p>
          <w:p w14:paraId="2EFA92E0" w14:textId="676FC8AC" w:rsidR="007D24E8" w:rsidRDefault="007D24E8" w:rsidP="003962BE">
            <w:pPr>
              <w:pStyle w:val="ListParagraph"/>
              <w:numPr>
                <w:ilvl w:val="0"/>
                <w:numId w:val="19"/>
              </w:numPr>
            </w:pPr>
            <w:r>
              <w:t>Adaptability</w:t>
            </w:r>
          </w:p>
          <w:p w14:paraId="5190E007" w14:textId="5D29CB7C" w:rsidR="007D24E8" w:rsidRDefault="007D24E8" w:rsidP="003962BE">
            <w:pPr>
              <w:pStyle w:val="ListParagraph"/>
              <w:numPr>
                <w:ilvl w:val="0"/>
                <w:numId w:val="19"/>
              </w:numPr>
            </w:pPr>
            <w:r>
              <w:t>Problem-solving</w:t>
            </w:r>
          </w:p>
          <w:p w14:paraId="5346E735" w14:textId="4746C962" w:rsidR="007D24E8" w:rsidRDefault="007D24E8" w:rsidP="007D24E8">
            <w:pPr>
              <w:pStyle w:val="ListParagraph"/>
              <w:numPr>
                <w:ilvl w:val="0"/>
                <w:numId w:val="19"/>
              </w:numPr>
            </w:pPr>
            <w:r>
              <w:t>Time management</w:t>
            </w:r>
          </w:p>
          <w:sdt>
            <w:sdtPr>
              <w:id w:val="-1954003311"/>
              <w:placeholder>
                <w:docPart w:val="D3669C05A05A424499CEEB24E43693D9"/>
              </w:placeholder>
              <w:temporary/>
              <w:showingPlcHdr/>
              <w15:appearance w15:val="hidden"/>
            </w:sdtPr>
            <w:sdtContent>
              <w:p w14:paraId="43098EF4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250D368E34B64063A6CFF473D6493F96"/>
              </w:placeholder>
              <w:temporary/>
              <w:showingPlcHdr/>
              <w15:appearance w15:val="hidden"/>
            </w:sdtPr>
            <w:sdtContent>
              <w:p w14:paraId="60BE0BB8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0EE3CA73" w14:textId="39449536" w:rsidR="00F2459D" w:rsidRDefault="00530A22" w:rsidP="004D3011">
            <w:r>
              <w:t xml:space="preserve">+91 </w:t>
            </w:r>
            <w:r w:rsidR="00AD7B46">
              <w:t>9597389320</w:t>
            </w:r>
          </w:p>
          <w:p w14:paraId="111EC904" w14:textId="77777777" w:rsidR="00F2459D" w:rsidRDefault="00F2459D" w:rsidP="004D3011"/>
          <w:p w14:paraId="52675585" w14:textId="3671EE3F" w:rsidR="004D3011" w:rsidRDefault="000507D5" w:rsidP="004D3011">
            <w:r>
              <w:t>EMAIL ID:</w:t>
            </w:r>
          </w:p>
          <w:p w14:paraId="6148A688" w14:textId="34AE3F8A" w:rsidR="00036450" w:rsidRDefault="00000000" w:rsidP="004D3011">
            <w:hyperlink r:id="rId9" w:history="1">
              <w:r w:rsidR="00530A22" w:rsidRPr="009B39F1">
                <w:rPr>
                  <w:rStyle w:val="Hyperlink"/>
                </w:rPr>
                <w:t>abisheksivarajan@gmail.com</w:t>
              </w:r>
            </w:hyperlink>
          </w:p>
          <w:p w14:paraId="649CA244" w14:textId="602F678B" w:rsidR="00530A22" w:rsidRDefault="00530A22" w:rsidP="004D3011"/>
          <w:p w14:paraId="56696783" w14:textId="1C1A2EB5" w:rsidR="00530A22" w:rsidRDefault="00530A22" w:rsidP="004D3011">
            <w:r>
              <w:t>LINKEDIN:</w:t>
            </w:r>
            <w:r>
              <w:br/>
            </w:r>
            <w:hyperlink r:id="rId10" w:history="1">
              <w:r w:rsidRPr="009B39F1">
                <w:rPr>
                  <w:rStyle w:val="Hyperlink"/>
                </w:rPr>
                <w:t>https://www.linkedin.com/in/abishek-s-841469286?utm_source=share&amp;utm_campaign=share_via&amp;utm_content=profile&amp;utm_medium=android_app</w:t>
              </w:r>
            </w:hyperlink>
          </w:p>
          <w:p w14:paraId="1EA9A0DA" w14:textId="77777777" w:rsidR="00530A22" w:rsidRDefault="00530A22" w:rsidP="004D3011"/>
          <w:p w14:paraId="1033EDBA" w14:textId="5984475C" w:rsidR="00530A22" w:rsidRDefault="00530A22" w:rsidP="004D3011">
            <w:r>
              <w:lastRenderedPageBreak/>
              <w:t>GITHUB:</w:t>
            </w:r>
          </w:p>
          <w:p w14:paraId="55E0281C" w14:textId="5F97E511" w:rsidR="00530A22" w:rsidRDefault="00000000" w:rsidP="004D3011">
            <w:hyperlink r:id="rId11" w:history="1">
              <w:r w:rsidR="00530A22" w:rsidRPr="009B39F1">
                <w:rPr>
                  <w:rStyle w:val="Hyperlink"/>
                </w:rPr>
                <w:t>https://github.com/abishek1740P</w:t>
              </w:r>
            </w:hyperlink>
          </w:p>
          <w:p w14:paraId="10430173" w14:textId="23F16A71" w:rsidR="00530A22" w:rsidRPr="00E4381A" w:rsidRDefault="00530A22" w:rsidP="004D3011">
            <w:pPr>
              <w:rPr>
                <w:rStyle w:val="Hyperlink"/>
              </w:rPr>
            </w:pPr>
          </w:p>
          <w:sdt>
            <w:sdtPr>
              <w:rPr>
                <w:color w:val="B85A22" w:themeColor="accent2" w:themeShade="BF"/>
                <w:u w:val="single"/>
              </w:rPr>
              <w:id w:val="-1444214663"/>
              <w:placeholder>
                <w:docPart w:val="B60CF44ED0FC486BAF6640066DA2DA6F"/>
              </w:placeholder>
              <w:temporary/>
              <w:showingPlcHdr/>
              <w15:appearance w15:val="hidden"/>
            </w:sdtPr>
            <w:sdtEndPr>
              <w:rPr>
                <w:color w:val="548AB7" w:themeColor="accent1" w:themeShade="BF"/>
                <w:u w:val="none"/>
              </w:rPr>
            </w:sdtEndPr>
            <w:sdtContent>
              <w:p w14:paraId="3B2999BB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3C1578FE" w14:textId="1777DE77" w:rsidR="004D3011" w:rsidRDefault="00DB3234" w:rsidP="00DB3234">
            <w:pPr>
              <w:pStyle w:val="ListParagraph"/>
              <w:numPr>
                <w:ilvl w:val="0"/>
                <w:numId w:val="20"/>
              </w:numPr>
            </w:pPr>
            <w:r>
              <w:t>Football</w:t>
            </w:r>
          </w:p>
          <w:p w14:paraId="1D298004" w14:textId="22DCE906" w:rsidR="00DB3234" w:rsidRDefault="00DB3234" w:rsidP="00DB3234">
            <w:pPr>
              <w:pStyle w:val="ListParagraph"/>
              <w:numPr>
                <w:ilvl w:val="0"/>
                <w:numId w:val="20"/>
              </w:numPr>
            </w:pPr>
            <w:r>
              <w:t>Volleyball</w:t>
            </w:r>
          </w:p>
          <w:p w14:paraId="050EC950" w14:textId="10EE6F69" w:rsidR="00DB3234" w:rsidRPr="004D3011" w:rsidRDefault="00DB3234" w:rsidP="00DB3234">
            <w:pPr>
              <w:pStyle w:val="ListParagraph"/>
              <w:numPr>
                <w:ilvl w:val="0"/>
                <w:numId w:val="20"/>
              </w:numPr>
            </w:pPr>
            <w:r>
              <w:t>Reading books</w:t>
            </w:r>
          </w:p>
        </w:tc>
        <w:tc>
          <w:tcPr>
            <w:tcW w:w="720" w:type="dxa"/>
          </w:tcPr>
          <w:p w14:paraId="234DC7BF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AE12649CF6C24BE8886BCC332B244953"/>
              </w:placeholder>
              <w:temporary/>
              <w:showingPlcHdr/>
              <w15:appearance w15:val="hidden"/>
            </w:sdtPr>
            <w:sdtContent>
              <w:p w14:paraId="79F4C160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0522C0BE" w14:textId="46211FC6" w:rsidR="00706969" w:rsidRPr="00706969" w:rsidRDefault="00706969" w:rsidP="00706969">
            <w:pPr>
              <w:rPr>
                <w:b/>
                <w:bCs/>
              </w:rPr>
            </w:pPr>
            <w:r w:rsidRPr="00706969">
              <w:rPr>
                <w:b/>
                <w:bCs/>
              </w:rPr>
              <w:t>S</w:t>
            </w:r>
            <w:r w:rsidR="00746F6A">
              <w:rPr>
                <w:b/>
                <w:bCs/>
              </w:rPr>
              <w:t>ri Ramakrishna Institute of Technology</w:t>
            </w:r>
            <w:r w:rsidRPr="00706969">
              <w:rPr>
                <w:b/>
                <w:bCs/>
              </w:rPr>
              <w:t>– Tamil Nadu, India- 641006</w:t>
            </w:r>
          </w:p>
          <w:p w14:paraId="2148DA12" w14:textId="77777777" w:rsidR="00706969" w:rsidRDefault="00706969" w:rsidP="00706969">
            <w:r>
              <w:t>2023-2027</w:t>
            </w:r>
          </w:p>
          <w:p w14:paraId="3788C839" w14:textId="59481E6A" w:rsidR="00706969" w:rsidRDefault="005066C8" w:rsidP="00706969">
            <w:r>
              <w:t>B</w:t>
            </w:r>
            <w:r w:rsidR="00303A5E">
              <w:t>.</w:t>
            </w:r>
            <w:r>
              <w:t xml:space="preserve">E-Computer </w:t>
            </w:r>
            <w:r w:rsidR="00961149">
              <w:t>S</w:t>
            </w:r>
            <w:r>
              <w:t>cience and Engineering</w:t>
            </w:r>
          </w:p>
          <w:p w14:paraId="2DC68D3A" w14:textId="77777777" w:rsidR="00AA464A" w:rsidRDefault="00AA464A" w:rsidP="00706969"/>
          <w:p w14:paraId="504F5A36" w14:textId="77777777" w:rsidR="00706969" w:rsidRPr="00706969" w:rsidRDefault="00706969" w:rsidP="00706969">
            <w:pPr>
              <w:rPr>
                <w:b/>
                <w:bCs/>
              </w:rPr>
            </w:pPr>
            <w:r w:rsidRPr="00706969">
              <w:rPr>
                <w:b/>
                <w:bCs/>
              </w:rPr>
              <w:t>C.M.S Matriculation Higher Secondary School – Tamil Nadu, India- 641006</w:t>
            </w:r>
          </w:p>
          <w:p w14:paraId="21DECFE1" w14:textId="73CD9247" w:rsidR="00785190" w:rsidRDefault="00785190" w:rsidP="00785190">
            <w:r>
              <w:t xml:space="preserve">Higher Secondary Certificate 2nd year </w:t>
            </w:r>
            <w:r w:rsidR="00D350D9">
              <w:t xml:space="preserve">- </w:t>
            </w:r>
            <w:r>
              <w:t>2022-2023</w:t>
            </w:r>
          </w:p>
          <w:p w14:paraId="7BD99E23" w14:textId="77777777" w:rsidR="00785190" w:rsidRDefault="00785190" w:rsidP="00785190">
            <w:r>
              <w:t>Percentage scored: 92.6</w:t>
            </w:r>
          </w:p>
          <w:p w14:paraId="6BBB14D1" w14:textId="669495C8" w:rsidR="00706969" w:rsidRDefault="00785190" w:rsidP="00785190">
            <w:r>
              <w:t>Course: Computer science</w:t>
            </w:r>
          </w:p>
          <w:p w14:paraId="3D13DA58" w14:textId="77777777" w:rsidR="00785190" w:rsidRDefault="00785190" w:rsidP="00785190"/>
          <w:p w14:paraId="6CE4F156" w14:textId="40777A7A" w:rsidR="00785190" w:rsidRDefault="00785190" w:rsidP="00785190">
            <w:r>
              <w:t xml:space="preserve">Higher Secondary Certificate 1st year </w:t>
            </w:r>
            <w:r w:rsidR="00D350D9">
              <w:t xml:space="preserve">- </w:t>
            </w:r>
            <w:r>
              <w:t>2021-2022</w:t>
            </w:r>
          </w:p>
          <w:p w14:paraId="260B5134" w14:textId="77777777" w:rsidR="00785190" w:rsidRDefault="00785190" w:rsidP="00785190">
            <w:r>
              <w:t>Percentage scored: 87.17</w:t>
            </w:r>
          </w:p>
          <w:p w14:paraId="114BDF39" w14:textId="1B36ED2B" w:rsidR="00785190" w:rsidRDefault="00785190" w:rsidP="00785190">
            <w:r>
              <w:t>Course: Computer science</w:t>
            </w:r>
          </w:p>
          <w:p w14:paraId="3F8CDB0C" w14:textId="77777777" w:rsidR="00A327BD" w:rsidRDefault="00A327BD" w:rsidP="00785190"/>
          <w:p w14:paraId="0773AD0F" w14:textId="6A7EDA0C" w:rsidR="00785190" w:rsidRPr="00A327BD" w:rsidRDefault="00A327BD" w:rsidP="00785190">
            <w:pPr>
              <w:rPr>
                <w:b/>
                <w:bCs/>
              </w:rPr>
            </w:pPr>
            <w:r w:rsidRPr="00706969">
              <w:rPr>
                <w:b/>
                <w:bCs/>
              </w:rPr>
              <w:t>C.M.S Matriculation Higher Secondary School – Tamil Nadu, India- 641006</w:t>
            </w:r>
          </w:p>
          <w:p w14:paraId="10256AB9" w14:textId="2B17F4F2" w:rsidR="00706969" w:rsidRDefault="00785190" w:rsidP="00706969">
            <w:r>
              <w:t xml:space="preserve">Secondary School Leaving Certificate </w:t>
            </w:r>
            <w:r w:rsidR="00D350D9">
              <w:t xml:space="preserve">- </w:t>
            </w:r>
            <w:r>
              <w:t>2020-2021</w:t>
            </w:r>
          </w:p>
          <w:p w14:paraId="5644E62A" w14:textId="77777777" w:rsidR="00AE6732" w:rsidRPr="00706969" w:rsidRDefault="00AE6732" w:rsidP="00706969"/>
          <w:p w14:paraId="5E2FF6BA" w14:textId="43A4B36C" w:rsidR="00706969" w:rsidRPr="00440458" w:rsidRDefault="00706969" w:rsidP="00036450">
            <w:pPr>
              <w:rPr>
                <w:b/>
                <w:bCs/>
                <w:sz w:val="22"/>
              </w:rPr>
            </w:pPr>
            <w:r w:rsidRPr="00440458">
              <w:rPr>
                <w:b/>
                <w:bCs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BDC8391" wp14:editId="72801888">
                      <wp:simplePos x="0" y="0"/>
                      <wp:positionH relativeFrom="column">
                        <wp:posOffset>9775</wp:posOffset>
                      </wp:positionH>
                      <wp:positionV relativeFrom="paragraph">
                        <wp:posOffset>185355</wp:posOffset>
                      </wp:positionV>
                      <wp:extent cx="3952800" cy="28800"/>
                      <wp:effectExtent l="0" t="0" r="29210" b="28575"/>
                      <wp:wrapNone/>
                      <wp:docPr id="1736368418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952800" cy="28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7C6F60E" id="Straight Connector 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4.6pt" to="312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" strokecolor="#94b6d2 [3204]" strokeweight=".5pt">
                      <v:stroke joinstyle="miter"/>
                    </v:line>
                  </w:pict>
                </mc:Fallback>
              </mc:AlternateContent>
            </w:r>
            <w:r w:rsidR="00E33DBC" w:rsidRPr="00440458">
              <w:rPr>
                <w:b/>
                <w:bCs/>
                <w:sz w:val="22"/>
              </w:rPr>
              <w:t xml:space="preserve">TECHNICAL </w:t>
            </w:r>
            <w:r w:rsidRPr="00440458">
              <w:rPr>
                <w:b/>
                <w:bCs/>
                <w:sz w:val="22"/>
              </w:rPr>
              <w:t>S</w:t>
            </w:r>
            <w:r w:rsidR="00746F6A" w:rsidRPr="00440458">
              <w:rPr>
                <w:b/>
                <w:bCs/>
                <w:sz w:val="22"/>
              </w:rPr>
              <w:t>KILLS</w:t>
            </w:r>
          </w:p>
          <w:p w14:paraId="7C7AF7F1" w14:textId="77777777" w:rsidR="00706969" w:rsidRDefault="00706969" w:rsidP="00036450">
            <w:pPr>
              <w:rPr>
                <w:b/>
                <w:bCs/>
                <w:szCs w:val="18"/>
              </w:rPr>
            </w:pPr>
          </w:p>
          <w:p w14:paraId="028CF067" w14:textId="63FF244F" w:rsidR="00706969" w:rsidRDefault="00706969" w:rsidP="006A7DD1">
            <w:pPr>
              <w:pStyle w:val="ListParagraph"/>
              <w:numPr>
                <w:ilvl w:val="0"/>
                <w:numId w:val="35"/>
              </w:numPr>
            </w:pPr>
            <w:r>
              <w:t xml:space="preserve">C language </w:t>
            </w:r>
            <w:r w:rsidR="00924108">
              <w:t xml:space="preserve">/ C++ </w:t>
            </w:r>
          </w:p>
          <w:p w14:paraId="73EF5FDA" w14:textId="4D55F5AA" w:rsidR="00706969" w:rsidRDefault="00706969" w:rsidP="006A7DD1">
            <w:pPr>
              <w:pStyle w:val="ListParagraph"/>
              <w:numPr>
                <w:ilvl w:val="0"/>
                <w:numId w:val="35"/>
              </w:numPr>
            </w:pPr>
            <w:r>
              <w:t>HTML</w:t>
            </w:r>
            <w:r w:rsidR="00B24158">
              <w:t>5</w:t>
            </w:r>
            <w:r>
              <w:t xml:space="preserve"> and CSS</w:t>
            </w:r>
            <w:r w:rsidR="00B24158">
              <w:t>3</w:t>
            </w:r>
            <w:r>
              <w:t xml:space="preserve"> </w:t>
            </w:r>
          </w:p>
          <w:p w14:paraId="34E24FC8" w14:textId="4613F819" w:rsidR="00706969" w:rsidRPr="00E33DBC" w:rsidRDefault="00706969" w:rsidP="006A7DD1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Cs w:val="18"/>
              </w:rPr>
            </w:pPr>
            <w:r>
              <w:t xml:space="preserve">Python </w:t>
            </w:r>
          </w:p>
          <w:p w14:paraId="20A1AA05" w14:textId="6EE9500E" w:rsidR="00E33DBC" w:rsidRPr="00AE6732" w:rsidRDefault="00E33DBC" w:rsidP="006A7DD1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Cs w:val="18"/>
              </w:rPr>
            </w:pPr>
            <w:r>
              <w:t>SQL</w:t>
            </w:r>
          </w:p>
          <w:p w14:paraId="7EF33A86" w14:textId="5618D4BE" w:rsidR="00AE6732" w:rsidRPr="00B35954" w:rsidRDefault="00B24158" w:rsidP="006A7DD1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Cs w:val="18"/>
              </w:rPr>
            </w:pPr>
            <w:r>
              <w:t>MS-</w:t>
            </w:r>
            <w:r w:rsidR="00AE6732">
              <w:t>Excel</w:t>
            </w:r>
          </w:p>
          <w:p w14:paraId="790D6B4D" w14:textId="1D6BFE4A" w:rsidR="00303A5E" w:rsidRDefault="00AD7B46" w:rsidP="00354477">
            <w:pPr>
              <w:pStyle w:val="Heading2"/>
            </w:pPr>
            <w:r>
              <w:t>projects</w:t>
            </w:r>
          </w:p>
          <w:p w14:paraId="30B3CDBC" w14:textId="77777777" w:rsidR="006A7DD1" w:rsidRDefault="006A7DD1" w:rsidP="006A7DD1"/>
          <w:p w14:paraId="7EB2AFC3" w14:textId="77777777" w:rsidR="006A7DD1" w:rsidRPr="006A7DD1" w:rsidRDefault="006A7DD1" w:rsidP="006A7DD1"/>
          <w:p w14:paraId="4D71F8A7" w14:textId="285CFEF4" w:rsidR="006A7DD1" w:rsidRPr="006A7DD1" w:rsidRDefault="006A7DD1" w:rsidP="006A7DD1">
            <w:pPr>
              <w:rPr>
                <w:b/>
                <w:bCs/>
              </w:rPr>
            </w:pPr>
            <w:r w:rsidRPr="006A7DD1">
              <w:rPr>
                <w:b/>
                <w:bCs/>
              </w:rPr>
              <w:lastRenderedPageBreak/>
              <w:t>Recipe book Website</w:t>
            </w:r>
          </w:p>
          <w:p w14:paraId="3EE05FA0" w14:textId="77777777" w:rsidR="006A7DD1" w:rsidRPr="006A7DD1" w:rsidRDefault="006A7DD1" w:rsidP="006A7DD1">
            <w:pPr>
              <w:pStyle w:val="ListParagraph"/>
              <w:numPr>
                <w:ilvl w:val="0"/>
                <w:numId w:val="3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Cs w:val="18"/>
                <w:lang w:val="en-IN" w:eastAsia="en-IN"/>
              </w:rPr>
            </w:pPr>
            <w:r w:rsidRPr="006A7DD1">
              <w:rPr>
                <w:rFonts w:ascii="Segoe UI" w:eastAsia="Times New Roman" w:hAnsi="Segoe UI" w:cs="Segoe UI"/>
                <w:color w:val="0D0D0D"/>
                <w:szCs w:val="18"/>
                <w:lang w:val="en-IN" w:eastAsia="en-IN"/>
              </w:rPr>
              <w:t>Developed a dynamic recipe book website using HTML, CSS, JavaScript, and APIs.</w:t>
            </w:r>
          </w:p>
          <w:p w14:paraId="40C15BFC" w14:textId="77777777" w:rsidR="006A7DD1" w:rsidRPr="006A7DD1" w:rsidRDefault="006A7DD1" w:rsidP="006A7DD1">
            <w:pPr>
              <w:pStyle w:val="ListParagraph"/>
              <w:numPr>
                <w:ilvl w:val="0"/>
                <w:numId w:val="3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Cs w:val="18"/>
                <w:lang w:val="en-IN" w:eastAsia="en-IN"/>
              </w:rPr>
            </w:pPr>
            <w:r w:rsidRPr="006A7DD1">
              <w:rPr>
                <w:rFonts w:ascii="Segoe UI" w:eastAsia="Times New Roman" w:hAnsi="Segoe UI" w:cs="Segoe UI"/>
                <w:color w:val="0D0D0D"/>
                <w:szCs w:val="18"/>
                <w:lang w:val="en-IN" w:eastAsia="en-IN"/>
              </w:rPr>
              <w:t>Ensured responsive design for cross-device compatibility and integrated APIs for enhanced functionality.</w:t>
            </w:r>
          </w:p>
          <w:p w14:paraId="54F2AABD" w14:textId="77777777" w:rsidR="006A7DD1" w:rsidRPr="006A7DD1" w:rsidRDefault="006A7DD1" w:rsidP="006A7DD1">
            <w:pPr>
              <w:pStyle w:val="ListParagraph"/>
              <w:numPr>
                <w:ilvl w:val="0"/>
                <w:numId w:val="3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Cs w:val="18"/>
                <w:lang w:val="en-IN" w:eastAsia="en-IN"/>
              </w:rPr>
            </w:pPr>
            <w:r w:rsidRPr="006A7DD1">
              <w:rPr>
                <w:rFonts w:ascii="Segoe UI" w:eastAsia="Times New Roman" w:hAnsi="Segoe UI" w:cs="Segoe UI"/>
                <w:color w:val="0D0D0D"/>
                <w:szCs w:val="18"/>
                <w:lang w:val="en-IN" w:eastAsia="en-IN"/>
              </w:rPr>
              <w:t>Designed an intuitive user interface with HTML5, CSS3, and JavaScript to optimize user engagement.</w:t>
            </w:r>
          </w:p>
          <w:p w14:paraId="7C8CE67A" w14:textId="77777777" w:rsidR="006A7DD1" w:rsidRPr="006A7DD1" w:rsidRDefault="006A7DD1" w:rsidP="006A7DD1">
            <w:pPr>
              <w:pStyle w:val="ListParagraph"/>
              <w:numPr>
                <w:ilvl w:val="0"/>
                <w:numId w:val="39"/>
              </w:num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rPr>
                <w:rFonts w:ascii="Segoe UI" w:eastAsia="Times New Roman" w:hAnsi="Segoe UI" w:cs="Segoe UI"/>
                <w:color w:val="0D0D0D"/>
                <w:szCs w:val="18"/>
                <w:lang w:val="en-IN" w:eastAsia="en-IN"/>
              </w:rPr>
            </w:pPr>
            <w:r w:rsidRPr="006A7DD1">
              <w:rPr>
                <w:rFonts w:ascii="Segoe UI" w:eastAsia="Times New Roman" w:hAnsi="Segoe UI" w:cs="Segoe UI"/>
                <w:color w:val="0D0D0D"/>
                <w:szCs w:val="18"/>
                <w:lang w:val="en-IN" w:eastAsia="en-IN"/>
              </w:rPr>
              <w:t>Integrated external APIs to provide real-time data and additional features, showcasing adaptability and technical proficiency.</w:t>
            </w:r>
          </w:p>
          <w:p w14:paraId="3B55E01E" w14:textId="12AD99C8" w:rsidR="004D3011" w:rsidRPr="006A7DD1" w:rsidRDefault="004D3011" w:rsidP="006A7DD1">
            <w:pPr>
              <w:pStyle w:val="ListParagraph"/>
              <w:rPr>
                <w:rFonts w:ascii="Segoe UI" w:hAnsi="Segoe UI" w:cs="Segoe UI"/>
                <w:color w:val="1F2328"/>
              </w:rPr>
            </w:pPr>
          </w:p>
          <w:p w14:paraId="21B48C6D" w14:textId="39B4866C" w:rsidR="004D3011" w:rsidRPr="007854B7" w:rsidRDefault="007854B7" w:rsidP="007854B7">
            <w:pPr>
              <w:pStyle w:val="Heading4"/>
              <w:rPr>
                <w:bCs/>
              </w:rPr>
            </w:pPr>
            <w:r>
              <w:t xml:space="preserve">Library </w:t>
            </w:r>
            <w:r w:rsidR="00E730CA">
              <w:t>M</w:t>
            </w:r>
            <w:r>
              <w:t xml:space="preserve">anagement </w:t>
            </w:r>
            <w:r w:rsidR="00E730CA">
              <w:t>S</w:t>
            </w:r>
            <w:r>
              <w:t>ystem</w:t>
            </w:r>
          </w:p>
          <w:p w14:paraId="743DE320" w14:textId="77777777" w:rsidR="0008477C" w:rsidRDefault="0008477C" w:rsidP="006A7DD1">
            <w:pPr>
              <w:pStyle w:val="ListParagraph"/>
              <w:numPr>
                <w:ilvl w:val="0"/>
                <w:numId w:val="35"/>
              </w:numPr>
            </w:pPr>
            <w:r>
              <w:t>Developed a command-line Library Management System in C to efficiently organize and manage book information.</w:t>
            </w:r>
          </w:p>
          <w:p w14:paraId="053F3F3C" w14:textId="77777777" w:rsidR="0008477C" w:rsidRDefault="0008477C" w:rsidP="006A7DD1">
            <w:pPr>
              <w:pStyle w:val="ListParagraph"/>
              <w:numPr>
                <w:ilvl w:val="0"/>
                <w:numId w:val="35"/>
              </w:numPr>
            </w:pPr>
            <w:r>
              <w:t>Implemented features for adding books with details such as ID, title, and author, ensuring accurate record-keeping.</w:t>
            </w:r>
          </w:p>
          <w:p w14:paraId="7E85083A" w14:textId="666996F8" w:rsidR="004D3011" w:rsidRDefault="0008477C" w:rsidP="006A7DD1">
            <w:pPr>
              <w:pStyle w:val="ListParagraph"/>
              <w:numPr>
                <w:ilvl w:val="0"/>
                <w:numId w:val="35"/>
              </w:numPr>
            </w:pPr>
            <w:r>
              <w:t>Demonstrated proficiency in C programming, including data structures and user input handling.</w:t>
            </w:r>
          </w:p>
          <w:p w14:paraId="315289E6" w14:textId="77777777" w:rsidR="0008477C" w:rsidRDefault="0008477C" w:rsidP="0008477C"/>
          <w:p w14:paraId="0D8D0491" w14:textId="57D3B1BE" w:rsidR="007854B7" w:rsidRPr="007854B7" w:rsidRDefault="00E730CA" w:rsidP="007854B7">
            <w:pPr>
              <w:pStyle w:val="Heading4"/>
            </w:pPr>
            <w:r>
              <w:t>P</w:t>
            </w:r>
            <w:r w:rsidR="007854B7">
              <w:t xml:space="preserve">ersonal </w:t>
            </w:r>
            <w:r>
              <w:t>P</w:t>
            </w:r>
            <w:r w:rsidR="007854B7">
              <w:t xml:space="preserve">ortfolio </w:t>
            </w:r>
            <w:r>
              <w:t>W</w:t>
            </w:r>
            <w:r w:rsidR="007854B7">
              <w:t>ebsite</w:t>
            </w:r>
            <w:r w:rsidR="004D3011" w:rsidRPr="004D3011">
              <w:t xml:space="preserve"> </w:t>
            </w:r>
          </w:p>
          <w:p w14:paraId="0BAC4284" w14:textId="14C89DC8" w:rsidR="007854B7" w:rsidRDefault="0008477C" w:rsidP="006A7DD1">
            <w:pPr>
              <w:pStyle w:val="ListParagraph"/>
              <w:numPr>
                <w:ilvl w:val="0"/>
                <w:numId w:val="35"/>
              </w:numPr>
            </w:pPr>
            <w:r w:rsidRPr="0008477C">
              <w:t>Designed and developed a professional personal portfolio website using HTML and CSS to showcase skills, projects, and achievements.</w:t>
            </w:r>
          </w:p>
          <w:p w14:paraId="61FC2EB3" w14:textId="1F908529" w:rsidR="0008477C" w:rsidRDefault="0008477C" w:rsidP="006A7DD1">
            <w:pPr>
              <w:pStyle w:val="ListParagraph"/>
              <w:numPr>
                <w:ilvl w:val="0"/>
                <w:numId w:val="35"/>
              </w:numPr>
            </w:pPr>
            <w:r w:rsidRPr="0008477C">
              <w:t>Applied strong front-end web development skills to create an interactive and visually engaging portfolio website.</w:t>
            </w:r>
          </w:p>
          <w:p w14:paraId="72CC91C2" w14:textId="7C858F50" w:rsidR="0008477C" w:rsidRDefault="0008477C" w:rsidP="006A7DD1">
            <w:pPr>
              <w:pStyle w:val="ListParagraph"/>
              <w:numPr>
                <w:ilvl w:val="0"/>
                <w:numId w:val="35"/>
              </w:numPr>
            </w:pPr>
            <w:r w:rsidRPr="0008477C">
              <w:t>Strategically highlighted key skills, projects, and accomplishments to effectively promote personal and professional achievements.</w:t>
            </w:r>
          </w:p>
          <w:p w14:paraId="379C844C" w14:textId="77777777" w:rsidR="0008477C" w:rsidRDefault="0008477C" w:rsidP="0008477C"/>
          <w:p w14:paraId="338AB6BB" w14:textId="17547BE2" w:rsidR="007854B7" w:rsidRDefault="007854B7" w:rsidP="004D3011">
            <w:pPr>
              <w:rPr>
                <w:b/>
                <w:bCs/>
              </w:rPr>
            </w:pPr>
            <w:r w:rsidRPr="007854B7">
              <w:rPr>
                <w:b/>
                <w:bCs/>
              </w:rPr>
              <w:t xml:space="preserve">Basic To-do </w:t>
            </w:r>
            <w:r w:rsidR="00E730CA">
              <w:rPr>
                <w:b/>
                <w:bCs/>
              </w:rPr>
              <w:t>L</w:t>
            </w:r>
            <w:r w:rsidRPr="007854B7">
              <w:rPr>
                <w:b/>
                <w:bCs/>
              </w:rPr>
              <w:t xml:space="preserve">ist </w:t>
            </w:r>
            <w:r w:rsidR="00E730CA">
              <w:rPr>
                <w:b/>
                <w:bCs/>
              </w:rPr>
              <w:t>A</w:t>
            </w:r>
            <w:r w:rsidRPr="007854B7">
              <w:rPr>
                <w:b/>
                <w:bCs/>
              </w:rPr>
              <w:t>pp</w:t>
            </w:r>
          </w:p>
          <w:p w14:paraId="7C650264" w14:textId="77777777" w:rsidR="007F266E" w:rsidRPr="007F266E" w:rsidRDefault="007F266E" w:rsidP="006A7DD1">
            <w:pPr>
              <w:pStyle w:val="ListParagraph"/>
              <w:numPr>
                <w:ilvl w:val="0"/>
                <w:numId w:val="35"/>
              </w:numPr>
            </w:pPr>
            <w:r w:rsidRPr="007F266E">
              <w:t>Developed a command-line To-do list application in Python to help users manage and organize tasks efficiently.</w:t>
            </w:r>
          </w:p>
          <w:p w14:paraId="4A19B961" w14:textId="77777777" w:rsidR="007F266E" w:rsidRPr="007F266E" w:rsidRDefault="007F266E" w:rsidP="006A7DD1">
            <w:pPr>
              <w:pStyle w:val="ListParagraph"/>
              <w:numPr>
                <w:ilvl w:val="0"/>
                <w:numId w:val="35"/>
              </w:numPr>
            </w:pPr>
            <w:r w:rsidRPr="007F266E">
              <w:t>Implemented features such as adding tasks, viewing the task list, and removing tasks with a user-friendly interface.</w:t>
            </w:r>
          </w:p>
          <w:p w14:paraId="37AD4354" w14:textId="06A1F6D1" w:rsidR="007F266E" w:rsidRDefault="007F266E" w:rsidP="006A7DD1">
            <w:pPr>
              <w:pStyle w:val="ListParagraph"/>
              <w:numPr>
                <w:ilvl w:val="0"/>
                <w:numId w:val="35"/>
              </w:numPr>
              <w:rPr>
                <w:b/>
                <w:bCs/>
              </w:rPr>
            </w:pPr>
            <w:r w:rsidRPr="007F266E">
              <w:t>Showcased strong problem-solving skills through effective task management functionalities</w:t>
            </w:r>
            <w:r w:rsidRPr="007F266E">
              <w:rPr>
                <w:b/>
                <w:bCs/>
              </w:rPr>
              <w:t>.</w:t>
            </w:r>
          </w:p>
          <w:p w14:paraId="09B71200" w14:textId="77777777" w:rsidR="002A01CB" w:rsidRPr="002A01CB" w:rsidRDefault="002A01CB" w:rsidP="002A01CB">
            <w:pPr>
              <w:ind w:left="360"/>
              <w:rPr>
                <w:b/>
                <w:bCs/>
              </w:rPr>
            </w:pPr>
          </w:p>
          <w:p w14:paraId="79C07DBC" w14:textId="0060DC63" w:rsidR="002A01CB" w:rsidRPr="00440458" w:rsidRDefault="002A01CB" w:rsidP="002A01CB">
            <w:pPr>
              <w:rPr>
                <w:b/>
                <w:bCs/>
                <w:sz w:val="22"/>
              </w:rPr>
            </w:pPr>
            <w:r w:rsidRPr="00440458">
              <w:rPr>
                <w:b/>
                <w:bCs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BA3B149" wp14:editId="21D503CE">
                      <wp:simplePos x="0" y="0"/>
                      <wp:positionH relativeFrom="column">
                        <wp:posOffset>-21342</wp:posOffset>
                      </wp:positionH>
                      <wp:positionV relativeFrom="paragraph">
                        <wp:posOffset>208335</wp:posOffset>
                      </wp:positionV>
                      <wp:extent cx="4023360" cy="15572"/>
                      <wp:effectExtent l="0" t="0" r="34290" b="22860"/>
                      <wp:wrapNone/>
                      <wp:docPr id="1409980533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023360" cy="155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4BD913" id="Straight Connector 10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7pt,16.4pt" to="315.1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" strokecolor="#94b6d2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bCs/>
                <w:sz w:val="22"/>
              </w:rPr>
              <w:t>WORK EXPERIENCE</w:t>
            </w:r>
          </w:p>
          <w:p w14:paraId="68A48C35" w14:textId="77777777" w:rsidR="002A01CB" w:rsidRPr="000B718F" w:rsidRDefault="002A01CB" w:rsidP="002A01CB">
            <w:pPr>
              <w:rPr>
                <w:b/>
                <w:bCs/>
                <w:szCs w:val="18"/>
              </w:rPr>
            </w:pPr>
          </w:p>
          <w:p w14:paraId="03070CE2" w14:textId="0E3B9579" w:rsidR="00401B15" w:rsidRPr="00401B15" w:rsidRDefault="002A01CB" w:rsidP="006A7DD1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2"/>
              </w:rPr>
            </w:pPr>
            <w:r>
              <w:t>Web development – Unified Mentor – 3 Month Internship</w:t>
            </w:r>
            <w:r w:rsidR="00401B15">
              <w:t xml:space="preserve"> (</w:t>
            </w:r>
            <w:r w:rsidR="00E26CC9">
              <w:t xml:space="preserve"> </w:t>
            </w:r>
            <w:r w:rsidR="00677C98">
              <w:t>Feb</w:t>
            </w:r>
            <w:r w:rsidR="00E26CC9">
              <w:t xml:space="preserve"> - </w:t>
            </w:r>
            <w:r w:rsidR="00401B15">
              <w:t xml:space="preserve">2024 </w:t>
            </w:r>
            <w:r w:rsidR="00E26CC9">
              <w:t>–</w:t>
            </w:r>
            <w:r w:rsidR="00401B15">
              <w:t xml:space="preserve"> </w:t>
            </w:r>
            <w:r w:rsidR="00677C98">
              <w:t>Apr</w:t>
            </w:r>
            <w:r w:rsidR="00E26CC9">
              <w:t xml:space="preserve"> - 2024 )</w:t>
            </w:r>
          </w:p>
          <w:p w14:paraId="0FEDE689" w14:textId="77777777" w:rsidR="002A01CB" w:rsidRPr="002A01CB" w:rsidRDefault="002A01CB" w:rsidP="002A01CB">
            <w:pPr>
              <w:rPr>
                <w:b/>
                <w:bCs/>
                <w:sz w:val="22"/>
              </w:rPr>
            </w:pPr>
          </w:p>
          <w:p w14:paraId="7DEAB574" w14:textId="64405DE5" w:rsidR="00652B54" w:rsidRPr="00440458" w:rsidRDefault="00F210F0" w:rsidP="00036450">
            <w:pPr>
              <w:rPr>
                <w:b/>
                <w:bCs/>
                <w:sz w:val="22"/>
              </w:rPr>
            </w:pPr>
            <w:r w:rsidRPr="00440458">
              <w:rPr>
                <w:b/>
                <w:bCs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F2D270E" wp14:editId="28DD5DDC">
                      <wp:simplePos x="0" y="0"/>
                      <wp:positionH relativeFrom="column">
                        <wp:posOffset>-21342</wp:posOffset>
                      </wp:positionH>
                      <wp:positionV relativeFrom="paragraph">
                        <wp:posOffset>208335</wp:posOffset>
                      </wp:positionV>
                      <wp:extent cx="4023360" cy="15572"/>
                      <wp:effectExtent l="0" t="0" r="34290" b="22860"/>
                      <wp:wrapNone/>
                      <wp:docPr id="814361858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023360" cy="155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95118F" id="Straight Connector 10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7pt,16.4pt" to="315.1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" strokecolor="#94b6d2 [3204]" strokeweight=".5pt">
                      <v:stroke joinstyle="miter"/>
                    </v:line>
                  </w:pict>
                </mc:Fallback>
              </mc:AlternateContent>
            </w:r>
            <w:r w:rsidR="006F3D84" w:rsidRPr="00440458">
              <w:rPr>
                <w:b/>
                <w:bCs/>
                <w:sz w:val="22"/>
              </w:rPr>
              <w:t>A</w:t>
            </w:r>
            <w:r w:rsidR="00746F6A" w:rsidRPr="00440458">
              <w:rPr>
                <w:b/>
                <w:bCs/>
                <w:sz w:val="22"/>
              </w:rPr>
              <w:t>CHIEVEMENTS</w:t>
            </w:r>
          </w:p>
          <w:p w14:paraId="40B3A480" w14:textId="77777777" w:rsidR="000B718F" w:rsidRPr="000B718F" w:rsidRDefault="000B718F" w:rsidP="00036450">
            <w:pPr>
              <w:rPr>
                <w:b/>
                <w:bCs/>
                <w:szCs w:val="18"/>
              </w:rPr>
            </w:pPr>
          </w:p>
          <w:p w14:paraId="2069B12F" w14:textId="04B0932F" w:rsidR="007F266E" w:rsidRPr="00267121" w:rsidRDefault="00652B54" w:rsidP="00036450">
            <w:pPr>
              <w:rPr>
                <w:b/>
                <w:bCs/>
              </w:rPr>
            </w:pPr>
            <w:r w:rsidRPr="00652B54">
              <w:rPr>
                <w:b/>
                <w:bCs/>
              </w:rPr>
              <w:t>International Conference</w:t>
            </w:r>
            <w:r w:rsidR="00D350D9">
              <w:rPr>
                <w:b/>
                <w:bCs/>
              </w:rPr>
              <w:t>-</w:t>
            </w:r>
            <w:r w:rsidR="00267121">
              <w:rPr>
                <w:b/>
                <w:bCs/>
              </w:rPr>
              <w:t>2023</w:t>
            </w:r>
          </w:p>
          <w:p w14:paraId="248A5133" w14:textId="021F393B" w:rsidR="00652B54" w:rsidRPr="006A548B" w:rsidRDefault="006A548B" w:rsidP="006A7DD1">
            <w:pPr>
              <w:pStyle w:val="ListParagraph"/>
              <w:numPr>
                <w:ilvl w:val="0"/>
                <w:numId w:val="35"/>
              </w:numPr>
            </w:pPr>
            <w:r w:rsidRPr="006A548B">
              <w:t>Presented at an international conference in college on the tittle “Energy storage through chemistry.</w:t>
            </w:r>
          </w:p>
          <w:p w14:paraId="66A5CE77" w14:textId="51896F8E" w:rsidR="006A548B" w:rsidRPr="006A548B" w:rsidRDefault="006A548B" w:rsidP="006A7DD1">
            <w:pPr>
              <w:pStyle w:val="ListParagraph"/>
              <w:numPr>
                <w:ilvl w:val="0"/>
                <w:numId w:val="35"/>
              </w:numPr>
            </w:pPr>
            <w:r w:rsidRPr="006A548B">
              <w:t>Demonstrated strong communication skills through the presentation.</w:t>
            </w:r>
          </w:p>
          <w:p w14:paraId="2E800B80" w14:textId="5F91B9CA" w:rsidR="00440458" w:rsidRPr="00440458" w:rsidRDefault="006A548B" w:rsidP="006A7DD1">
            <w:pPr>
              <w:pStyle w:val="ListParagraph"/>
              <w:numPr>
                <w:ilvl w:val="0"/>
                <w:numId w:val="35"/>
              </w:numPr>
              <w:rPr>
                <w:b/>
                <w:bCs/>
              </w:rPr>
            </w:pPr>
            <w:r w:rsidRPr="006A548B">
              <w:t>Showcased adaptability and global exposure to diverse audience.</w:t>
            </w:r>
          </w:p>
          <w:p w14:paraId="091C0092" w14:textId="77777777" w:rsidR="00440458" w:rsidRPr="00440458" w:rsidRDefault="00440458" w:rsidP="00440458">
            <w:pPr>
              <w:rPr>
                <w:b/>
                <w:bCs/>
              </w:rPr>
            </w:pPr>
          </w:p>
          <w:p w14:paraId="3008F37D" w14:textId="0C7E7245" w:rsidR="00652B54" w:rsidRPr="00AD2296" w:rsidRDefault="00652B54" w:rsidP="00036450">
            <w:pPr>
              <w:rPr>
                <w:b/>
                <w:bCs/>
              </w:rPr>
            </w:pPr>
            <w:r w:rsidRPr="00652B54">
              <w:rPr>
                <w:b/>
                <w:bCs/>
              </w:rPr>
              <w:t>Hacktoberfest</w:t>
            </w:r>
            <w:r w:rsidR="00D350D9">
              <w:rPr>
                <w:b/>
                <w:bCs/>
              </w:rPr>
              <w:t>-2023</w:t>
            </w:r>
          </w:p>
          <w:p w14:paraId="737ED42A" w14:textId="77777777" w:rsidR="007854B7" w:rsidRDefault="00C80F7F" w:rsidP="006A7DD1">
            <w:pPr>
              <w:pStyle w:val="ListParagraph"/>
              <w:numPr>
                <w:ilvl w:val="0"/>
                <w:numId w:val="35"/>
              </w:numPr>
            </w:pPr>
            <w:r w:rsidRPr="00C80F7F">
              <w:t>Actively participated in Hacktoberfest 2023, contributing to open-source projects.</w:t>
            </w:r>
          </w:p>
          <w:p w14:paraId="0FEDD7D5" w14:textId="77777777" w:rsidR="00C80F7F" w:rsidRDefault="00C80F7F" w:rsidP="006A7DD1">
            <w:pPr>
              <w:pStyle w:val="ListParagraph"/>
              <w:numPr>
                <w:ilvl w:val="0"/>
                <w:numId w:val="35"/>
              </w:numPr>
            </w:pPr>
            <w:r w:rsidRPr="00C80F7F">
              <w:t>Utilized Git and GitHub to manage code repositories during the Hacktoberfest event.</w:t>
            </w:r>
          </w:p>
          <w:p w14:paraId="1E30F716" w14:textId="77777777" w:rsidR="0040443B" w:rsidRDefault="00C80F7F" w:rsidP="006A7DD1">
            <w:pPr>
              <w:pStyle w:val="ListParagraph"/>
              <w:numPr>
                <w:ilvl w:val="0"/>
                <w:numId w:val="35"/>
              </w:numPr>
            </w:pPr>
            <w:r w:rsidRPr="00C80F7F">
              <w:t>Successfully addressed issues and implemented solutions in diverse projects, highlighting problem-solving abilities</w:t>
            </w:r>
          </w:p>
          <w:p w14:paraId="46B8746F" w14:textId="77777777" w:rsidR="00B42260" w:rsidRDefault="00B42260" w:rsidP="00B42260"/>
          <w:p w14:paraId="37E40CB5" w14:textId="77777777" w:rsidR="00B42260" w:rsidRDefault="00B42260" w:rsidP="00B42260"/>
          <w:p w14:paraId="19F5E07D" w14:textId="77777777" w:rsidR="00B42260" w:rsidRDefault="00B42260" w:rsidP="00B42260"/>
          <w:p w14:paraId="4CA64E48" w14:textId="77777777" w:rsidR="001D616E" w:rsidRDefault="001D616E" w:rsidP="001D616E"/>
          <w:p w14:paraId="1E4683FA" w14:textId="2F0CB88E" w:rsidR="00B452CD" w:rsidRDefault="00B452CD" w:rsidP="00B452CD">
            <w:pPr>
              <w:rPr>
                <w:b/>
                <w:bCs/>
              </w:rPr>
            </w:pPr>
            <w:r w:rsidRPr="001D616E">
              <w:rPr>
                <w:b/>
                <w:bCs/>
              </w:rPr>
              <w:lastRenderedPageBreak/>
              <w:t>Lingua</w:t>
            </w:r>
            <w:r w:rsidR="001D616E" w:rsidRPr="001D616E">
              <w:rPr>
                <w:b/>
                <w:bCs/>
              </w:rPr>
              <w:t>skill</w:t>
            </w:r>
            <w:r w:rsidR="00B42260">
              <w:rPr>
                <w:b/>
                <w:bCs/>
              </w:rPr>
              <w:t xml:space="preserve"> - 2024</w:t>
            </w:r>
          </w:p>
          <w:p w14:paraId="35DA7FD9" w14:textId="0B57717D" w:rsidR="001D616E" w:rsidRPr="001D616E" w:rsidRDefault="001D616E" w:rsidP="006A7DD1">
            <w:pPr>
              <w:pStyle w:val="NormalWeb"/>
              <w:numPr>
                <w:ilvl w:val="0"/>
                <w:numId w:val="3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0D0D0D"/>
                <w:sz w:val="18"/>
                <w:szCs w:val="18"/>
              </w:rPr>
            </w:pPr>
            <w:r w:rsidRPr="001D616E">
              <w:rPr>
                <w:rFonts w:ascii="Segoe UI" w:hAnsi="Segoe UI" w:cs="Segoe UI"/>
                <w:color w:val="0D0D0D"/>
                <w:sz w:val="18"/>
                <w:szCs w:val="18"/>
              </w:rPr>
              <w:t>Achieved B2 level proficiency in speaking, writing, reading, and listening through Cambridge University's Lingua Skill assessment, enabling effective communication in diverse settings.</w:t>
            </w:r>
          </w:p>
          <w:p w14:paraId="1A678439" w14:textId="079E930A" w:rsidR="001D616E" w:rsidRPr="001D616E" w:rsidRDefault="001D616E" w:rsidP="006A7DD1">
            <w:pPr>
              <w:pStyle w:val="NormalWeb"/>
              <w:numPr>
                <w:ilvl w:val="0"/>
                <w:numId w:val="3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0D0D0D"/>
                <w:sz w:val="18"/>
                <w:szCs w:val="18"/>
              </w:rPr>
            </w:pPr>
            <w:r w:rsidRPr="001D616E">
              <w:rPr>
                <w:rFonts w:ascii="Segoe UI" w:hAnsi="Segoe UI" w:cs="Segoe UI"/>
                <w:color w:val="0D0D0D"/>
                <w:sz w:val="18"/>
                <w:szCs w:val="18"/>
              </w:rPr>
              <w:t>Demonstrated competency across all key language areas, facilitating clear communication and understanding in multicultural environments.</w:t>
            </w:r>
          </w:p>
          <w:p w14:paraId="42804F94" w14:textId="697B9DC7" w:rsidR="001D616E" w:rsidRPr="001D616E" w:rsidRDefault="001D616E" w:rsidP="006A7DD1">
            <w:pPr>
              <w:pStyle w:val="NormalWeb"/>
              <w:numPr>
                <w:ilvl w:val="0"/>
                <w:numId w:val="3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0D0D0D"/>
                <w:sz w:val="18"/>
                <w:szCs w:val="18"/>
              </w:rPr>
            </w:pPr>
            <w:r w:rsidRPr="001D616E">
              <w:rPr>
                <w:rFonts w:ascii="Segoe UI" w:hAnsi="Segoe UI" w:cs="Segoe UI"/>
                <w:color w:val="0D0D0D"/>
                <w:sz w:val="18"/>
                <w:szCs w:val="18"/>
              </w:rPr>
              <w:t>Certified by Cambridge University, validating language proficiency and commitment to personal and professional growth.</w:t>
            </w:r>
          </w:p>
          <w:p w14:paraId="5709B15A" w14:textId="0AF0AE28" w:rsidR="0040443B" w:rsidRDefault="001D616E" w:rsidP="001D616E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Code Debugging</w:t>
            </w:r>
          </w:p>
          <w:p w14:paraId="262D9479" w14:textId="4660CF82" w:rsidR="001D616E" w:rsidRPr="001D616E" w:rsidRDefault="001D616E" w:rsidP="006A7DD1">
            <w:pPr>
              <w:pStyle w:val="NormalWeb"/>
              <w:numPr>
                <w:ilvl w:val="0"/>
                <w:numId w:val="3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0D0D0D"/>
                <w:sz w:val="18"/>
                <w:szCs w:val="18"/>
              </w:rPr>
            </w:pPr>
            <w:r w:rsidRPr="001D616E">
              <w:rPr>
                <w:rFonts w:ascii="Segoe UI" w:hAnsi="Segoe UI" w:cs="Segoe UI"/>
                <w:color w:val="0D0D0D"/>
                <w:sz w:val="18"/>
                <w:szCs w:val="18"/>
              </w:rPr>
              <w:t>Advanced to the final round at KalaignarKarunanidhi Institute of Technology. Recognized with a Certificate of Appreciation for adept problem-solving and technical prowess.</w:t>
            </w:r>
          </w:p>
          <w:p w14:paraId="3DA5B11D" w14:textId="0B057D81" w:rsidR="001D616E" w:rsidRPr="001D616E" w:rsidRDefault="001D616E" w:rsidP="006A7DD1">
            <w:pPr>
              <w:pStyle w:val="NormalWeb"/>
              <w:numPr>
                <w:ilvl w:val="0"/>
                <w:numId w:val="3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0D0D0D"/>
                <w:sz w:val="18"/>
                <w:szCs w:val="18"/>
              </w:rPr>
            </w:pPr>
            <w:r w:rsidRPr="001D616E">
              <w:rPr>
                <w:rFonts w:ascii="Segoe UI" w:hAnsi="Segoe UI" w:cs="Segoe UI"/>
                <w:color w:val="0D0D0D"/>
                <w:sz w:val="18"/>
                <w:szCs w:val="18"/>
              </w:rPr>
              <w:t>Received recognition for outstanding performance in code debugging. Demonstrated strong problem-solving skills and teamwork in a competitive environment.</w:t>
            </w:r>
          </w:p>
          <w:p w14:paraId="18887723" w14:textId="6CAC7815" w:rsidR="001D616E" w:rsidRPr="001D616E" w:rsidRDefault="001D616E" w:rsidP="006A7DD1">
            <w:pPr>
              <w:pStyle w:val="NormalWeb"/>
              <w:numPr>
                <w:ilvl w:val="0"/>
                <w:numId w:val="3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0D0D0D"/>
                <w:sz w:val="18"/>
                <w:szCs w:val="18"/>
              </w:rPr>
            </w:pPr>
            <w:r w:rsidRPr="001D616E">
              <w:rPr>
                <w:rFonts w:ascii="Segoe UI" w:hAnsi="Segoe UI" w:cs="Segoe UI"/>
                <w:color w:val="0D0D0D"/>
                <w:sz w:val="18"/>
                <w:szCs w:val="18"/>
              </w:rPr>
              <w:t>Engaged in prestigious coding competitions, refining technical abilities and demonstrating commitment to continuous learning and professional growth.</w:t>
            </w:r>
          </w:p>
          <w:p w14:paraId="5175DD9A" w14:textId="77777777" w:rsidR="001D616E" w:rsidRPr="001D616E" w:rsidRDefault="001D616E" w:rsidP="001D616E">
            <w:pPr>
              <w:pStyle w:val="ListParagraph"/>
              <w:rPr>
                <w:b/>
                <w:bCs/>
                <w:szCs w:val="18"/>
              </w:rPr>
            </w:pPr>
          </w:p>
          <w:p w14:paraId="46DBAE2D" w14:textId="7BD6191F" w:rsidR="0040443B" w:rsidRPr="0040443B" w:rsidRDefault="0040443B" w:rsidP="0040443B">
            <w:pPr>
              <w:rPr>
                <w:b/>
                <w:bCs/>
                <w:sz w:val="24"/>
                <w:szCs w:val="24"/>
              </w:rPr>
            </w:pPr>
            <w:r w:rsidRPr="0040443B">
              <w:rPr>
                <w:b/>
                <w:bCs/>
                <w:sz w:val="24"/>
                <w:szCs w:val="24"/>
              </w:rPr>
              <w:t>COURSES</w:t>
            </w:r>
          </w:p>
        </w:tc>
      </w:tr>
    </w:tbl>
    <w:p w14:paraId="7284F5FD" w14:textId="42D76C42" w:rsidR="0040443B" w:rsidRDefault="0040443B" w:rsidP="0040443B">
      <w:pPr>
        <w:tabs>
          <w:tab w:val="left" w:pos="99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6FD0C6" wp14:editId="3A0BA716">
                <wp:simplePos x="0" y="0"/>
                <wp:positionH relativeFrom="column">
                  <wp:posOffset>2799566</wp:posOffset>
                </wp:positionH>
                <wp:positionV relativeFrom="paragraph">
                  <wp:posOffset>34247</wp:posOffset>
                </wp:positionV>
                <wp:extent cx="4246323" cy="25052"/>
                <wp:effectExtent l="0" t="0" r="20955" b="32385"/>
                <wp:wrapNone/>
                <wp:docPr id="38953440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323" cy="250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4398C6" id="Straight Connector 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45pt,2.7pt" to="554.8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" strokecolor="#94b6d2 [3204]" strokeweight=".5pt">
                <v:stroke joinstyle="miter"/>
              </v:line>
            </w:pict>
          </mc:Fallback>
        </mc:AlternateContent>
      </w:r>
      <w:r w:rsidR="008770B4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6EACC31" wp14:editId="4429C1AC">
                <wp:simplePos x="0" y="0"/>
                <wp:positionH relativeFrom="column">
                  <wp:posOffset>-2393098</wp:posOffset>
                </wp:positionH>
                <wp:positionV relativeFrom="paragraph">
                  <wp:posOffset>-5346260</wp:posOffset>
                </wp:positionV>
                <wp:extent cx="360" cy="360"/>
                <wp:effectExtent l="38100" t="38100" r="57150" b="57150"/>
                <wp:wrapNone/>
                <wp:docPr id="127007360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6059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-189.15pt;margin-top:-421.6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">
                <v:imagedata r:id="rId17" o:title=""/>
              </v:shape>
            </w:pict>
          </mc:Fallback>
        </mc:AlternateContent>
      </w:r>
      <w:r w:rsidR="008770B4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1CC583" wp14:editId="312157F6">
                <wp:simplePos x="0" y="0"/>
                <wp:positionH relativeFrom="column">
                  <wp:posOffset>-2381578</wp:posOffset>
                </wp:positionH>
                <wp:positionV relativeFrom="paragraph">
                  <wp:posOffset>-5346260</wp:posOffset>
                </wp:positionV>
                <wp:extent cx="360" cy="360"/>
                <wp:effectExtent l="38100" t="38100" r="57150" b="57150"/>
                <wp:wrapNone/>
                <wp:docPr id="64049714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63283" id="Ink 7" o:spid="_x0000_s1026" type="#_x0000_t75" style="position:absolute;margin-left:-188.25pt;margin-top:-421.6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">
                <v:imagedata r:id="rId17" o:title=""/>
              </v:shape>
            </w:pict>
          </mc:Fallback>
        </mc:AlternateContent>
      </w:r>
      <w:r w:rsidR="008770B4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14BF81" wp14:editId="014DF3C8">
                <wp:simplePos x="0" y="0"/>
                <wp:positionH relativeFrom="column">
                  <wp:posOffset>9671685</wp:posOffset>
                </wp:positionH>
                <wp:positionV relativeFrom="paragraph">
                  <wp:posOffset>-3932555</wp:posOffset>
                </wp:positionV>
                <wp:extent cx="360" cy="360"/>
                <wp:effectExtent l="38100" t="38100" r="57150" b="57150"/>
                <wp:wrapNone/>
                <wp:docPr id="28678877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12C64" id="Ink 6" o:spid="_x0000_s1026" type="#_x0000_t75" style="position:absolute;margin-left:760.85pt;margin-top:-310.3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CZ6N7zTAQAAhwQAABAAAAAA&#10;AAAAAAAAAAAA0gMAAGRycy9pbmsvaW5rMS54bWxQSwECLQAUAAYACAAAACEA6HKue+IAAAAPAQAA&#10;DwAAAAAAAAAAAAAAAADTBQAAZHJzL2Rvd25yZXYueG1sUEsBAi0AFAAGAAgAAAAhAHkYvJ2/AAAA&#10;IQEAABkAAAAAAAAAAAAAAAAA4gYAAGRycy9fcmVscy9lMm9Eb2MueG1sLnJlbHNQSwUGAAAAAAYA&#10;BgB4AQAA2AcAAAAA&#10;">
                <v:imagedata r:id="rId20" o:title=""/>
              </v:shape>
            </w:pict>
          </mc:Fallback>
        </mc:AlternateContent>
      </w:r>
      <w:r w:rsidR="008770B4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7301EDB" wp14:editId="06E1C441">
                <wp:simplePos x="0" y="0"/>
                <wp:positionH relativeFrom="column">
                  <wp:posOffset>-1526578</wp:posOffset>
                </wp:positionH>
                <wp:positionV relativeFrom="paragraph">
                  <wp:posOffset>-5417180</wp:posOffset>
                </wp:positionV>
                <wp:extent cx="360" cy="360"/>
                <wp:effectExtent l="38100" t="38100" r="57150" b="57150"/>
                <wp:wrapNone/>
                <wp:docPr id="43693363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05C9D" id="Ink 3" o:spid="_x0000_s1026" type="#_x0000_t75" style="position:absolute;margin-left:-120.9pt;margin-top:-427.2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">
                <v:imagedata r:id="rId17" o:title=""/>
              </v:shape>
            </w:pict>
          </mc:Fallback>
        </mc:AlternateContent>
      </w:r>
      <w:r w:rsidR="008770B4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DC6F1B" wp14:editId="00E93C12">
                <wp:simplePos x="0" y="0"/>
                <wp:positionH relativeFrom="column">
                  <wp:posOffset>-1526578</wp:posOffset>
                </wp:positionH>
                <wp:positionV relativeFrom="paragraph">
                  <wp:posOffset>-5417180</wp:posOffset>
                </wp:positionV>
                <wp:extent cx="360" cy="360"/>
                <wp:effectExtent l="38100" t="38100" r="57150" b="57150"/>
                <wp:wrapNone/>
                <wp:docPr id="67958263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6FE7" id="Ink 2" o:spid="_x0000_s1026" type="#_x0000_t75" style="position:absolute;margin-left:-120.9pt;margin-top:-427.2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CAQUirwAEAADIEAAAQAAAAAAAAAAAAAAAAANIDAABkcnMv&#10;aW5rL2luazEueG1sUEsBAi0AFAAGAAgAAAAhAMFqXvHkAAAADwEAAA8AAAAAAAAAAAAAAAAAwAUA&#10;AGRycy9kb3ducmV2LnhtbFBLAQItABQABgAIAAAAIQB5GLydvwAAACEBAAAZAAAAAAAAAAAAAAAA&#10;ANEGAABkcnMvX3JlbHMvZTJvRG9jLnhtbC5yZWxzUEsFBgAAAAAGAAYAeAEAAMcHAAAAAA==&#10;">
                <v:imagedata r:id="rId17" o:title=""/>
              </v:shape>
            </w:pict>
          </mc:Fallback>
        </mc:AlternateContent>
      </w:r>
      <w:r w:rsidR="003F5390">
        <w:t xml:space="preserve">                      </w:t>
      </w:r>
      <w:r w:rsidR="003F5390">
        <w:softHyphen/>
      </w:r>
      <w:r>
        <w:t xml:space="preserve">                                                                     </w:t>
      </w:r>
    </w:p>
    <w:p w14:paraId="6B73C312" w14:textId="777BCA3C" w:rsidR="0040443B" w:rsidRDefault="00440458" w:rsidP="0040443B">
      <w:pPr>
        <w:pStyle w:val="ListParagraph"/>
        <w:numPr>
          <w:ilvl w:val="0"/>
          <w:numId w:val="27"/>
        </w:numPr>
        <w:tabs>
          <w:tab w:val="left" w:pos="990"/>
        </w:tabs>
      </w:pPr>
      <w:r>
        <w:t>HTML&amp;CSS</w:t>
      </w:r>
      <w:r w:rsidR="00B24158">
        <w:t xml:space="preserve"> </w:t>
      </w:r>
      <w:r w:rsidR="00DC33E0">
        <w:t>W</w:t>
      </w:r>
      <w:r>
        <w:t>orkshop</w:t>
      </w:r>
      <w:r w:rsidR="00AF69D0">
        <w:t xml:space="preserve"> - Udemy</w:t>
      </w:r>
    </w:p>
    <w:p w14:paraId="40FBB457" w14:textId="36C7B140" w:rsidR="00440458" w:rsidRDefault="00440458" w:rsidP="0040443B">
      <w:pPr>
        <w:pStyle w:val="ListParagraph"/>
        <w:numPr>
          <w:ilvl w:val="0"/>
          <w:numId w:val="27"/>
        </w:numPr>
        <w:tabs>
          <w:tab w:val="left" w:pos="990"/>
        </w:tabs>
      </w:pPr>
      <w:r>
        <w:t>Python OOP: Object Oriented Programming in Python</w:t>
      </w:r>
      <w:r w:rsidR="00AF69D0">
        <w:t xml:space="preserve"> - Udemy</w:t>
      </w:r>
    </w:p>
    <w:p w14:paraId="6E3BEB25" w14:textId="432B58C0" w:rsidR="00A2505F" w:rsidRDefault="00EF7327" w:rsidP="0040443B">
      <w:pPr>
        <w:pStyle w:val="ListParagraph"/>
        <w:numPr>
          <w:ilvl w:val="0"/>
          <w:numId w:val="27"/>
        </w:numPr>
        <w:tabs>
          <w:tab w:val="left" w:pos="990"/>
        </w:tabs>
      </w:pPr>
      <w:r>
        <w:t xml:space="preserve">FREE </w:t>
      </w:r>
      <w:r w:rsidR="00A2505F">
        <w:t>Computer Literacy 101 Course</w:t>
      </w:r>
      <w:r w:rsidR="00AF69D0">
        <w:t xml:space="preserve"> - Udemy</w:t>
      </w:r>
    </w:p>
    <w:p w14:paraId="78CFDAEE" w14:textId="214745E8" w:rsidR="0044417B" w:rsidRDefault="0044417B" w:rsidP="0040443B">
      <w:pPr>
        <w:pStyle w:val="ListParagraph"/>
        <w:numPr>
          <w:ilvl w:val="0"/>
          <w:numId w:val="27"/>
        </w:numPr>
        <w:tabs>
          <w:tab w:val="left" w:pos="990"/>
        </w:tabs>
      </w:pPr>
      <w:r>
        <w:t>C Programming</w:t>
      </w:r>
      <w:r w:rsidR="000D2C6A">
        <w:t xml:space="preserve"> 2021</w:t>
      </w:r>
      <w:r>
        <w:t>: Master the basics</w:t>
      </w:r>
      <w:r w:rsidR="00AF69D0">
        <w:t xml:space="preserve"> </w:t>
      </w:r>
      <w:r w:rsidR="00C529FF">
        <w:t>–</w:t>
      </w:r>
      <w:r w:rsidR="00AF69D0">
        <w:t xml:space="preserve"> Udemy</w:t>
      </w:r>
    </w:p>
    <w:p w14:paraId="6E1E44FF" w14:textId="6ED17918" w:rsidR="00C529FF" w:rsidRDefault="00C529FF" w:rsidP="0040443B">
      <w:pPr>
        <w:pStyle w:val="ListParagraph"/>
        <w:numPr>
          <w:ilvl w:val="0"/>
          <w:numId w:val="27"/>
        </w:numPr>
        <w:tabs>
          <w:tab w:val="left" w:pos="990"/>
        </w:tabs>
      </w:pPr>
      <w:r>
        <w:t xml:space="preserve">Data science for engineers (Scored 66%) – NPTEL </w:t>
      </w:r>
    </w:p>
    <w:p w14:paraId="52EE3296" w14:textId="3F8573BE" w:rsidR="00C529FF" w:rsidRPr="0040443B" w:rsidRDefault="00297420" w:rsidP="0040443B">
      <w:pPr>
        <w:pStyle w:val="ListParagraph"/>
        <w:numPr>
          <w:ilvl w:val="0"/>
          <w:numId w:val="27"/>
        </w:numPr>
        <w:tabs>
          <w:tab w:val="left" w:pos="990"/>
        </w:tabs>
      </w:pPr>
      <w:r>
        <w:t xml:space="preserve">Mastering </w:t>
      </w:r>
      <w:r w:rsidR="00C529FF">
        <w:t xml:space="preserve">Data </w:t>
      </w:r>
      <w:r>
        <w:t>S</w:t>
      </w:r>
      <w:r w:rsidR="00C529FF">
        <w:t xml:space="preserve">tructures and Algorithms </w:t>
      </w:r>
      <w:r>
        <w:t xml:space="preserve">using C and C++ </w:t>
      </w:r>
      <w:r w:rsidR="00C529FF">
        <w:t>- Udemy</w:t>
      </w:r>
    </w:p>
    <w:sectPr w:rsidR="00C529FF" w:rsidRPr="0040443B" w:rsidSect="002B20D4">
      <w:headerReference w:type="defaul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416BE8" w14:textId="77777777" w:rsidR="002B20D4" w:rsidRDefault="002B20D4" w:rsidP="000C45FF">
      <w:r>
        <w:separator/>
      </w:r>
    </w:p>
  </w:endnote>
  <w:endnote w:type="continuationSeparator" w:id="0">
    <w:p w14:paraId="1EA7488B" w14:textId="77777777" w:rsidR="002B20D4" w:rsidRDefault="002B20D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A78BA" w14:textId="77777777" w:rsidR="002B20D4" w:rsidRDefault="002B20D4" w:rsidP="000C45FF">
      <w:r>
        <w:separator/>
      </w:r>
    </w:p>
  </w:footnote>
  <w:footnote w:type="continuationSeparator" w:id="0">
    <w:p w14:paraId="150BEE59" w14:textId="77777777" w:rsidR="002B20D4" w:rsidRDefault="002B20D4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98739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33560BE" wp14:editId="71CD39E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26840"/>
    <w:multiLevelType w:val="hybridMultilevel"/>
    <w:tmpl w:val="5CCC8A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53A57"/>
    <w:multiLevelType w:val="hybridMultilevel"/>
    <w:tmpl w:val="A0CC3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C1803"/>
    <w:multiLevelType w:val="hybridMultilevel"/>
    <w:tmpl w:val="B23C5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711D8"/>
    <w:multiLevelType w:val="hybridMultilevel"/>
    <w:tmpl w:val="671CFD20"/>
    <w:lvl w:ilvl="0" w:tplc="4009000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0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7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4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1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99" w:hanging="360"/>
      </w:pPr>
      <w:rPr>
        <w:rFonts w:ascii="Wingdings" w:hAnsi="Wingdings" w:hint="default"/>
      </w:rPr>
    </w:lvl>
  </w:abstractNum>
  <w:abstractNum w:abstractNumId="4" w15:restartNumberingAfterBreak="0">
    <w:nsid w:val="07B31483"/>
    <w:multiLevelType w:val="hybridMultilevel"/>
    <w:tmpl w:val="4F0851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FA27E4"/>
    <w:multiLevelType w:val="hybridMultilevel"/>
    <w:tmpl w:val="08FC2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93628"/>
    <w:multiLevelType w:val="hybridMultilevel"/>
    <w:tmpl w:val="D7EE49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D6268F"/>
    <w:multiLevelType w:val="hybridMultilevel"/>
    <w:tmpl w:val="EF8ED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150348"/>
    <w:multiLevelType w:val="multilevel"/>
    <w:tmpl w:val="02A4D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A2720F"/>
    <w:multiLevelType w:val="hybridMultilevel"/>
    <w:tmpl w:val="09429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6807E5"/>
    <w:multiLevelType w:val="hybridMultilevel"/>
    <w:tmpl w:val="2FF2D43A"/>
    <w:lvl w:ilvl="0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1" w15:restartNumberingAfterBreak="0">
    <w:nsid w:val="2ADF6FF7"/>
    <w:multiLevelType w:val="hybridMultilevel"/>
    <w:tmpl w:val="4A74DA98"/>
    <w:lvl w:ilvl="0" w:tplc="4009000F">
      <w:start w:val="1"/>
      <w:numFmt w:val="decimal"/>
      <w:lvlText w:val="%1."/>
      <w:lvlJc w:val="left"/>
      <w:pPr>
        <w:ind w:left="2511" w:hanging="360"/>
      </w:pPr>
    </w:lvl>
    <w:lvl w:ilvl="1" w:tplc="40090019" w:tentative="1">
      <w:start w:val="1"/>
      <w:numFmt w:val="lowerLetter"/>
      <w:lvlText w:val="%2."/>
      <w:lvlJc w:val="left"/>
      <w:pPr>
        <w:ind w:left="3231" w:hanging="360"/>
      </w:pPr>
    </w:lvl>
    <w:lvl w:ilvl="2" w:tplc="4009001B" w:tentative="1">
      <w:start w:val="1"/>
      <w:numFmt w:val="lowerRoman"/>
      <w:lvlText w:val="%3."/>
      <w:lvlJc w:val="right"/>
      <w:pPr>
        <w:ind w:left="3951" w:hanging="180"/>
      </w:pPr>
    </w:lvl>
    <w:lvl w:ilvl="3" w:tplc="4009000F" w:tentative="1">
      <w:start w:val="1"/>
      <w:numFmt w:val="decimal"/>
      <w:lvlText w:val="%4."/>
      <w:lvlJc w:val="left"/>
      <w:pPr>
        <w:ind w:left="4671" w:hanging="360"/>
      </w:pPr>
    </w:lvl>
    <w:lvl w:ilvl="4" w:tplc="40090019" w:tentative="1">
      <w:start w:val="1"/>
      <w:numFmt w:val="lowerLetter"/>
      <w:lvlText w:val="%5."/>
      <w:lvlJc w:val="left"/>
      <w:pPr>
        <w:ind w:left="5391" w:hanging="360"/>
      </w:pPr>
    </w:lvl>
    <w:lvl w:ilvl="5" w:tplc="4009001B" w:tentative="1">
      <w:start w:val="1"/>
      <w:numFmt w:val="lowerRoman"/>
      <w:lvlText w:val="%6."/>
      <w:lvlJc w:val="right"/>
      <w:pPr>
        <w:ind w:left="6111" w:hanging="180"/>
      </w:pPr>
    </w:lvl>
    <w:lvl w:ilvl="6" w:tplc="4009000F" w:tentative="1">
      <w:start w:val="1"/>
      <w:numFmt w:val="decimal"/>
      <w:lvlText w:val="%7."/>
      <w:lvlJc w:val="left"/>
      <w:pPr>
        <w:ind w:left="6831" w:hanging="360"/>
      </w:pPr>
    </w:lvl>
    <w:lvl w:ilvl="7" w:tplc="40090019" w:tentative="1">
      <w:start w:val="1"/>
      <w:numFmt w:val="lowerLetter"/>
      <w:lvlText w:val="%8."/>
      <w:lvlJc w:val="left"/>
      <w:pPr>
        <w:ind w:left="7551" w:hanging="360"/>
      </w:pPr>
    </w:lvl>
    <w:lvl w:ilvl="8" w:tplc="4009001B" w:tentative="1">
      <w:start w:val="1"/>
      <w:numFmt w:val="lowerRoman"/>
      <w:lvlText w:val="%9."/>
      <w:lvlJc w:val="right"/>
      <w:pPr>
        <w:ind w:left="8271" w:hanging="180"/>
      </w:pPr>
    </w:lvl>
  </w:abstractNum>
  <w:abstractNum w:abstractNumId="12" w15:restartNumberingAfterBreak="0">
    <w:nsid w:val="2DC7579B"/>
    <w:multiLevelType w:val="hybridMultilevel"/>
    <w:tmpl w:val="1FB85A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FD73BA"/>
    <w:multiLevelType w:val="hybridMultilevel"/>
    <w:tmpl w:val="85405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809D5"/>
    <w:multiLevelType w:val="hybridMultilevel"/>
    <w:tmpl w:val="E62A74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A37507"/>
    <w:multiLevelType w:val="hybridMultilevel"/>
    <w:tmpl w:val="9852F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C81C35"/>
    <w:multiLevelType w:val="multilevel"/>
    <w:tmpl w:val="83A4A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274818"/>
    <w:multiLevelType w:val="hybridMultilevel"/>
    <w:tmpl w:val="05B42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A56A7"/>
    <w:multiLevelType w:val="hybridMultilevel"/>
    <w:tmpl w:val="1384F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925A69"/>
    <w:multiLevelType w:val="hybridMultilevel"/>
    <w:tmpl w:val="4CBAE87A"/>
    <w:lvl w:ilvl="0" w:tplc="4009000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968" w:hanging="360"/>
      </w:pPr>
      <w:rPr>
        <w:rFonts w:ascii="Wingdings" w:hAnsi="Wingdings" w:hint="default"/>
      </w:rPr>
    </w:lvl>
  </w:abstractNum>
  <w:abstractNum w:abstractNumId="20" w15:restartNumberingAfterBreak="0">
    <w:nsid w:val="4401267F"/>
    <w:multiLevelType w:val="hybridMultilevel"/>
    <w:tmpl w:val="9796C8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3276E"/>
    <w:multiLevelType w:val="hybridMultilevel"/>
    <w:tmpl w:val="A34C1FD6"/>
    <w:lvl w:ilvl="0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22" w15:restartNumberingAfterBreak="0">
    <w:nsid w:val="486354FF"/>
    <w:multiLevelType w:val="multilevel"/>
    <w:tmpl w:val="13D4F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3E7F26"/>
    <w:multiLevelType w:val="hybridMultilevel"/>
    <w:tmpl w:val="5ED20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024DC"/>
    <w:multiLevelType w:val="hybridMultilevel"/>
    <w:tmpl w:val="8A1280B2"/>
    <w:lvl w:ilvl="0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25" w15:restartNumberingAfterBreak="0">
    <w:nsid w:val="55A72911"/>
    <w:multiLevelType w:val="hybridMultilevel"/>
    <w:tmpl w:val="3EC21D9A"/>
    <w:lvl w:ilvl="0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26" w15:restartNumberingAfterBreak="0">
    <w:nsid w:val="604E567F"/>
    <w:multiLevelType w:val="hybridMultilevel"/>
    <w:tmpl w:val="2DC413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596B53"/>
    <w:multiLevelType w:val="hybridMultilevel"/>
    <w:tmpl w:val="5518E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00F10"/>
    <w:multiLevelType w:val="hybridMultilevel"/>
    <w:tmpl w:val="0C3839D8"/>
    <w:lvl w:ilvl="0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29" w15:restartNumberingAfterBreak="0">
    <w:nsid w:val="6A2562C0"/>
    <w:multiLevelType w:val="hybridMultilevel"/>
    <w:tmpl w:val="55725998"/>
    <w:lvl w:ilvl="0" w:tplc="4009000F">
      <w:start w:val="1"/>
      <w:numFmt w:val="decimal"/>
      <w:lvlText w:val="%1."/>
      <w:lvlJc w:val="left"/>
      <w:pPr>
        <w:ind w:left="2228" w:hanging="360"/>
      </w:pPr>
    </w:lvl>
    <w:lvl w:ilvl="1" w:tplc="40090019" w:tentative="1">
      <w:start w:val="1"/>
      <w:numFmt w:val="lowerLetter"/>
      <w:lvlText w:val="%2."/>
      <w:lvlJc w:val="left"/>
      <w:pPr>
        <w:ind w:left="2948" w:hanging="360"/>
      </w:pPr>
    </w:lvl>
    <w:lvl w:ilvl="2" w:tplc="4009001B" w:tentative="1">
      <w:start w:val="1"/>
      <w:numFmt w:val="lowerRoman"/>
      <w:lvlText w:val="%3."/>
      <w:lvlJc w:val="right"/>
      <w:pPr>
        <w:ind w:left="3668" w:hanging="180"/>
      </w:pPr>
    </w:lvl>
    <w:lvl w:ilvl="3" w:tplc="4009000F" w:tentative="1">
      <w:start w:val="1"/>
      <w:numFmt w:val="decimal"/>
      <w:lvlText w:val="%4."/>
      <w:lvlJc w:val="left"/>
      <w:pPr>
        <w:ind w:left="4388" w:hanging="360"/>
      </w:pPr>
    </w:lvl>
    <w:lvl w:ilvl="4" w:tplc="40090019" w:tentative="1">
      <w:start w:val="1"/>
      <w:numFmt w:val="lowerLetter"/>
      <w:lvlText w:val="%5."/>
      <w:lvlJc w:val="left"/>
      <w:pPr>
        <w:ind w:left="5108" w:hanging="360"/>
      </w:pPr>
    </w:lvl>
    <w:lvl w:ilvl="5" w:tplc="4009001B" w:tentative="1">
      <w:start w:val="1"/>
      <w:numFmt w:val="lowerRoman"/>
      <w:lvlText w:val="%6."/>
      <w:lvlJc w:val="right"/>
      <w:pPr>
        <w:ind w:left="5828" w:hanging="180"/>
      </w:pPr>
    </w:lvl>
    <w:lvl w:ilvl="6" w:tplc="4009000F" w:tentative="1">
      <w:start w:val="1"/>
      <w:numFmt w:val="decimal"/>
      <w:lvlText w:val="%7."/>
      <w:lvlJc w:val="left"/>
      <w:pPr>
        <w:ind w:left="6548" w:hanging="360"/>
      </w:pPr>
    </w:lvl>
    <w:lvl w:ilvl="7" w:tplc="40090019" w:tentative="1">
      <w:start w:val="1"/>
      <w:numFmt w:val="lowerLetter"/>
      <w:lvlText w:val="%8."/>
      <w:lvlJc w:val="left"/>
      <w:pPr>
        <w:ind w:left="7268" w:hanging="360"/>
      </w:pPr>
    </w:lvl>
    <w:lvl w:ilvl="8" w:tplc="4009001B" w:tentative="1">
      <w:start w:val="1"/>
      <w:numFmt w:val="lowerRoman"/>
      <w:lvlText w:val="%9."/>
      <w:lvlJc w:val="right"/>
      <w:pPr>
        <w:ind w:left="7988" w:hanging="180"/>
      </w:pPr>
    </w:lvl>
  </w:abstractNum>
  <w:abstractNum w:abstractNumId="30" w15:restartNumberingAfterBreak="0">
    <w:nsid w:val="6B27771E"/>
    <w:multiLevelType w:val="hybridMultilevel"/>
    <w:tmpl w:val="2452E8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D76F5B"/>
    <w:multiLevelType w:val="hybridMultilevel"/>
    <w:tmpl w:val="8D660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6B00BD"/>
    <w:multiLevelType w:val="hybridMultilevel"/>
    <w:tmpl w:val="EE4C9D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D0395F"/>
    <w:multiLevelType w:val="hybridMultilevel"/>
    <w:tmpl w:val="611E21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F46823"/>
    <w:multiLevelType w:val="hybridMultilevel"/>
    <w:tmpl w:val="85D027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0E1292A"/>
    <w:multiLevelType w:val="hybridMultilevel"/>
    <w:tmpl w:val="F7B09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9815C6"/>
    <w:multiLevelType w:val="hybridMultilevel"/>
    <w:tmpl w:val="E2E05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ED16A8"/>
    <w:multiLevelType w:val="hybridMultilevel"/>
    <w:tmpl w:val="B028A22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E3768C0"/>
    <w:multiLevelType w:val="hybridMultilevel"/>
    <w:tmpl w:val="91029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864917">
    <w:abstractNumId w:val="35"/>
  </w:num>
  <w:num w:numId="2" w16cid:durableId="1228565215">
    <w:abstractNumId w:val="15"/>
  </w:num>
  <w:num w:numId="3" w16cid:durableId="1154374647">
    <w:abstractNumId w:val="26"/>
  </w:num>
  <w:num w:numId="4" w16cid:durableId="1277831730">
    <w:abstractNumId w:val="34"/>
  </w:num>
  <w:num w:numId="5" w16cid:durableId="1002393935">
    <w:abstractNumId w:val="6"/>
  </w:num>
  <w:num w:numId="6" w16cid:durableId="414088183">
    <w:abstractNumId w:val="36"/>
  </w:num>
  <w:num w:numId="7" w16cid:durableId="177356161">
    <w:abstractNumId w:val="18"/>
  </w:num>
  <w:num w:numId="8" w16cid:durableId="887760517">
    <w:abstractNumId w:val="4"/>
  </w:num>
  <w:num w:numId="9" w16cid:durableId="36129472">
    <w:abstractNumId w:val="27"/>
  </w:num>
  <w:num w:numId="10" w16cid:durableId="1190024625">
    <w:abstractNumId w:val="12"/>
  </w:num>
  <w:num w:numId="11" w16cid:durableId="652559870">
    <w:abstractNumId w:val="30"/>
  </w:num>
  <w:num w:numId="12" w16cid:durableId="5518552">
    <w:abstractNumId w:val="2"/>
  </w:num>
  <w:num w:numId="13" w16cid:durableId="430862490">
    <w:abstractNumId w:val="0"/>
  </w:num>
  <w:num w:numId="14" w16cid:durableId="336660325">
    <w:abstractNumId w:val="32"/>
  </w:num>
  <w:num w:numId="15" w16cid:durableId="1704163203">
    <w:abstractNumId w:val="13"/>
  </w:num>
  <w:num w:numId="16" w16cid:durableId="90512055">
    <w:abstractNumId w:val="5"/>
  </w:num>
  <w:num w:numId="17" w16cid:durableId="1818302477">
    <w:abstractNumId w:val="29"/>
  </w:num>
  <w:num w:numId="18" w16cid:durableId="763378372">
    <w:abstractNumId w:val="11"/>
  </w:num>
  <w:num w:numId="19" w16cid:durableId="1303193652">
    <w:abstractNumId w:val="1"/>
  </w:num>
  <w:num w:numId="20" w16cid:durableId="1014527354">
    <w:abstractNumId w:val="7"/>
  </w:num>
  <w:num w:numId="21" w16cid:durableId="2036955111">
    <w:abstractNumId w:val="19"/>
  </w:num>
  <w:num w:numId="22" w16cid:durableId="410469219">
    <w:abstractNumId w:val="28"/>
  </w:num>
  <w:num w:numId="23" w16cid:durableId="980109535">
    <w:abstractNumId w:val="24"/>
  </w:num>
  <w:num w:numId="24" w16cid:durableId="2053187701">
    <w:abstractNumId w:val="21"/>
  </w:num>
  <w:num w:numId="25" w16cid:durableId="36586488">
    <w:abstractNumId w:val="25"/>
  </w:num>
  <w:num w:numId="26" w16cid:durableId="333609392">
    <w:abstractNumId w:val="10"/>
  </w:num>
  <w:num w:numId="27" w16cid:durableId="1360425751">
    <w:abstractNumId w:val="3"/>
  </w:num>
  <w:num w:numId="28" w16cid:durableId="911161175">
    <w:abstractNumId w:val="23"/>
  </w:num>
  <w:num w:numId="29" w16cid:durableId="1691486023">
    <w:abstractNumId w:val="31"/>
  </w:num>
  <w:num w:numId="30" w16cid:durableId="1104351383">
    <w:abstractNumId w:val="9"/>
  </w:num>
  <w:num w:numId="31" w16cid:durableId="2110850635">
    <w:abstractNumId w:val="22"/>
  </w:num>
  <w:num w:numId="32" w16cid:durableId="2051683897">
    <w:abstractNumId w:val="33"/>
  </w:num>
  <w:num w:numId="33" w16cid:durableId="161354984">
    <w:abstractNumId w:val="17"/>
  </w:num>
  <w:num w:numId="34" w16cid:durableId="1856919335">
    <w:abstractNumId w:val="8"/>
  </w:num>
  <w:num w:numId="35" w16cid:durableId="1944341318">
    <w:abstractNumId w:val="38"/>
  </w:num>
  <w:num w:numId="36" w16cid:durableId="799029141">
    <w:abstractNumId w:val="16"/>
  </w:num>
  <w:num w:numId="37" w16cid:durableId="2033679364">
    <w:abstractNumId w:val="37"/>
  </w:num>
  <w:num w:numId="38" w16cid:durableId="1177312079">
    <w:abstractNumId w:val="14"/>
  </w:num>
  <w:num w:numId="39" w16cid:durableId="52005237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3BB"/>
    <w:rsid w:val="00006F9A"/>
    <w:rsid w:val="00036450"/>
    <w:rsid w:val="000507D5"/>
    <w:rsid w:val="00071455"/>
    <w:rsid w:val="0008477C"/>
    <w:rsid w:val="00094499"/>
    <w:rsid w:val="000B718F"/>
    <w:rsid w:val="000C22DA"/>
    <w:rsid w:val="000C45FF"/>
    <w:rsid w:val="000D2C6A"/>
    <w:rsid w:val="000E3FD1"/>
    <w:rsid w:val="00112054"/>
    <w:rsid w:val="00124EF5"/>
    <w:rsid w:val="001317D8"/>
    <w:rsid w:val="001525E1"/>
    <w:rsid w:val="00180329"/>
    <w:rsid w:val="0019001F"/>
    <w:rsid w:val="001A74A5"/>
    <w:rsid w:val="001B2ABD"/>
    <w:rsid w:val="001D616E"/>
    <w:rsid w:val="001E0391"/>
    <w:rsid w:val="001E1759"/>
    <w:rsid w:val="001F1ECC"/>
    <w:rsid w:val="0020632B"/>
    <w:rsid w:val="00220B74"/>
    <w:rsid w:val="002400EB"/>
    <w:rsid w:val="00256CF7"/>
    <w:rsid w:val="00267121"/>
    <w:rsid w:val="00281FD5"/>
    <w:rsid w:val="00297420"/>
    <w:rsid w:val="002A01CB"/>
    <w:rsid w:val="002B20D4"/>
    <w:rsid w:val="002D7F5D"/>
    <w:rsid w:val="00303A5E"/>
    <w:rsid w:val="0030481B"/>
    <w:rsid w:val="003156FC"/>
    <w:rsid w:val="003254B5"/>
    <w:rsid w:val="00354477"/>
    <w:rsid w:val="003653BB"/>
    <w:rsid w:val="0037121F"/>
    <w:rsid w:val="00383DD8"/>
    <w:rsid w:val="003910D8"/>
    <w:rsid w:val="003962BE"/>
    <w:rsid w:val="003A6B7D"/>
    <w:rsid w:val="003B06CA"/>
    <w:rsid w:val="003C0272"/>
    <w:rsid w:val="003F5390"/>
    <w:rsid w:val="00401B15"/>
    <w:rsid w:val="0040443B"/>
    <w:rsid w:val="004071FC"/>
    <w:rsid w:val="00440458"/>
    <w:rsid w:val="0044417B"/>
    <w:rsid w:val="00445947"/>
    <w:rsid w:val="00470464"/>
    <w:rsid w:val="004813B3"/>
    <w:rsid w:val="00496591"/>
    <w:rsid w:val="004C63E4"/>
    <w:rsid w:val="004D3011"/>
    <w:rsid w:val="005066C8"/>
    <w:rsid w:val="005262AC"/>
    <w:rsid w:val="00530A22"/>
    <w:rsid w:val="00541EC7"/>
    <w:rsid w:val="00555EF9"/>
    <w:rsid w:val="00594524"/>
    <w:rsid w:val="005D0C1F"/>
    <w:rsid w:val="005E39D5"/>
    <w:rsid w:val="005F7277"/>
    <w:rsid w:val="00600670"/>
    <w:rsid w:val="0062123A"/>
    <w:rsid w:val="00646E75"/>
    <w:rsid w:val="00652B54"/>
    <w:rsid w:val="00663DAC"/>
    <w:rsid w:val="006771D0"/>
    <w:rsid w:val="00677C98"/>
    <w:rsid w:val="00681282"/>
    <w:rsid w:val="006A548B"/>
    <w:rsid w:val="006A7DD1"/>
    <w:rsid w:val="006B2BB8"/>
    <w:rsid w:val="006E6BA9"/>
    <w:rsid w:val="006F3D84"/>
    <w:rsid w:val="00706969"/>
    <w:rsid w:val="00715FCB"/>
    <w:rsid w:val="00743101"/>
    <w:rsid w:val="00746F6A"/>
    <w:rsid w:val="0076023C"/>
    <w:rsid w:val="0076340F"/>
    <w:rsid w:val="00764C9F"/>
    <w:rsid w:val="007775E1"/>
    <w:rsid w:val="00785190"/>
    <w:rsid w:val="007854B7"/>
    <w:rsid w:val="007867A0"/>
    <w:rsid w:val="007927F5"/>
    <w:rsid w:val="007D24E8"/>
    <w:rsid w:val="007F266E"/>
    <w:rsid w:val="00802CA0"/>
    <w:rsid w:val="0087526D"/>
    <w:rsid w:val="008770B4"/>
    <w:rsid w:val="00924108"/>
    <w:rsid w:val="009260CD"/>
    <w:rsid w:val="00940A66"/>
    <w:rsid w:val="00944A10"/>
    <w:rsid w:val="00952C25"/>
    <w:rsid w:val="00961149"/>
    <w:rsid w:val="00974CD7"/>
    <w:rsid w:val="009F5C80"/>
    <w:rsid w:val="00A2118D"/>
    <w:rsid w:val="00A2505F"/>
    <w:rsid w:val="00A26343"/>
    <w:rsid w:val="00A327BD"/>
    <w:rsid w:val="00A72BAD"/>
    <w:rsid w:val="00A859A6"/>
    <w:rsid w:val="00AA464A"/>
    <w:rsid w:val="00AC60F8"/>
    <w:rsid w:val="00AD0A50"/>
    <w:rsid w:val="00AD2296"/>
    <w:rsid w:val="00AD76E2"/>
    <w:rsid w:val="00AD7B46"/>
    <w:rsid w:val="00AE6732"/>
    <w:rsid w:val="00AF1CA9"/>
    <w:rsid w:val="00AF69D0"/>
    <w:rsid w:val="00B20152"/>
    <w:rsid w:val="00B24158"/>
    <w:rsid w:val="00B35954"/>
    <w:rsid w:val="00B359E4"/>
    <w:rsid w:val="00B36FC3"/>
    <w:rsid w:val="00B42260"/>
    <w:rsid w:val="00B452CD"/>
    <w:rsid w:val="00B57D5D"/>
    <w:rsid w:val="00B57D98"/>
    <w:rsid w:val="00B70850"/>
    <w:rsid w:val="00B75B5F"/>
    <w:rsid w:val="00B93442"/>
    <w:rsid w:val="00C066B6"/>
    <w:rsid w:val="00C37BA1"/>
    <w:rsid w:val="00C4674C"/>
    <w:rsid w:val="00C506CF"/>
    <w:rsid w:val="00C529FF"/>
    <w:rsid w:val="00C72BED"/>
    <w:rsid w:val="00C80F7F"/>
    <w:rsid w:val="00C9578B"/>
    <w:rsid w:val="00CB0055"/>
    <w:rsid w:val="00CD5D10"/>
    <w:rsid w:val="00CF4BE5"/>
    <w:rsid w:val="00D2522B"/>
    <w:rsid w:val="00D3002E"/>
    <w:rsid w:val="00D350D9"/>
    <w:rsid w:val="00D422DE"/>
    <w:rsid w:val="00D5459D"/>
    <w:rsid w:val="00DA1F4D"/>
    <w:rsid w:val="00DB3234"/>
    <w:rsid w:val="00DC33E0"/>
    <w:rsid w:val="00DD172A"/>
    <w:rsid w:val="00E22FD3"/>
    <w:rsid w:val="00E25A26"/>
    <w:rsid w:val="00E26CC9"/>
    <w:rsid w:val="00E33DBC"/>
    <w:rsid w:val="00E359EA"/>
    <w:rsid w:val="00E4381A"/>
    <w:rsid w:val="00E55D74"/>
    <w:rsid w:val="00E63FDC"/>
    <w:rsid w:val="00E730CA"/>
    <w:rsid w:val="00E8388D"/>
    <w:rsid w:val="00EF6885"/>
    <w:rsid w:val="00EF7327"/>
    <w:rsid w:val="00F02113"/>
    <w:rsid w:val="00F210F0"/>
    <w:rsid w:val="00F2459D"/>
    <w:rsid w:val="00F3795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3C871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A327BD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7854B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D616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D61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7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8" Type="http://schemas.openxmlformats.org/officeDocument/2006/relationships/customXml" Target="ink/ink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1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bishek1740P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header" Target="header1.xml"/><Relationship Id="rId10" Type="http://schemas.openxmlformats.org/officeDocument/2006/relationships/hyperlink" Target="https://www.linkedin.com/in/abishek-s-841469286?utm_source=share&amp;utm_campaign=share_via&amp;utm_content=profile&amp;utm_medium=android_app" TargetMode="External"/><Relationship Id="rId19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hyperlink" Target="mailto:abisheksivarajan@gmail.com" TargetMode="External"/><Relationship Id="rId22" Type="http://schemas.openxmlformats.org/officeDocument/2006/relationships/customXml" Target="ink/ink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Local\Microsoft\Office\16.0\DTS\en-IN%7bDB8D0BF0-DD7A-4231-B3E8-58325C2277B0%7d\%7bD4477B33-6975-4392-B00D-CC67B1A2EFD7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3FD607C8872409181FE5019A79042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00F5FC-EBF0-4051-B6A1-316919FEC8C5}"/>
      </w:docPartPr>
      <w:docPartBody>
        <w:p w:rsidR="00282D35" w:rsidRDefault="00CF0B7A">
          <w:pPr>
            <w:pStyle w:val="D3FD607C8872409181FE5019A790428F"/>
          </w:pPr>
          <w:r w:rsidRPr="00D5459D">
            <w:t>Profile</w:t>
          </w:r>
        </w:p>
      </w:docPartBody>
    </w:docPart>
    <w:docPart>
      <w:docPartPr>
        <w:name w:val="D3669C05A05A424499CEEB24E43693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B525D7-9ECB-4148-82EB-BC1634FCF859}"/>
      </w:docPartPr>
      <w:docPartBody>
        <w:p w:rsidR="00282D35" w:rsidRDefault="00CF0B7A">
          <w:pPr>
            <w:pStyle w:val="D3669C05A05A424499CEEB24E43693D9"/>
          </w:pPr>
          <w:r w:rsidRPr="00CB0055">
            <w:t>Contact</w:t>
          </w:r>
        </w:p>
      </w:docPartBody>
    </w:docPart>
    <w:docPart>
      <w:docPartPr>
        <w:name w:val="250D368E34B64063A6CFF473D6493F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A806D3-9A05-4F09-A3F2-C2E5E154B702}"/>
      </w:docPartPr>
      <w:docPartBody>
        <w:p w:rsidR="00282D35" w:rsidRDefault="00CF0B7A">
          <w:pPr>
            <w:pStyle w:val="250D368E34B64063A6CFF473D6493F96"/>
          </w:pPr>
          <w:r w:rsidRPr="004D3011">
            <w:t>PHONE:</w:t>
          </w:r>
        </w:p>
      </w:docPartBody>
    </w:docPart>
    <w:docPart>
      <w:docPartPr>
        <w:name w:val="B60CF44ED0FC486BAF6640066DA2DA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E530F-A69D-4032-A0DB-9723BC78F8C9}"/>
      </w:docPartPr>
      <w:docPartBody>
        <w:p w:rsidR="00282D35" w:rsidRDefault="00CF0B7A">
          <w:pPr>
            <w:pStyle w:val="B60CF44ED0FC486BAF6640066DA2DA6F"/>
          </w:pPr>
          <w:r w:rsidRPr="00CB0055">
            <w:t>Hobbies</w:t>
          </w:r>
        </w:p>
      </w:docPartBody>
    </w:docPart>
    <w:docPart>
      <w:docPartPr>
        <w:name w:val="AE12649CF6C24BE8886BCC332B244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4D73B4-EAB0-40DD-ABC9-213D6D06787D}"/>
      </w:docPartPr>
      <w:docPartBody>
        <w:p w:rsidR="00282D35" w:rsidRDefault="00CF0B7A">
          <w:pPr>
            <w:pStyle w:val="AE12649CF6C24BE8886BCC332B244953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6EC"/>
    <w:rsid w:val="000206EC"/>
    <w:rsid w:val="000863F2"/>
    <w:rsid w:val="000B5B0E"/>
    <w:rsid w:val="00282D35"/>
    <w:rsid w:val="00325892"/>
    <w:rsid w:val="0032669D"/>
    <w:rsid w:val="003D4855"/>
    <w:rsid w:val="00436209"/>
    <w:rsid w:val="007156F1"/>
    <w:rsid w:val="0099216B"/>
    <w:rsid w:val="00AF7F77"/>
    <w:rsid w:val="00CF0B7A"/>
    <w:rsid w:val="00CF6CA3"/>
    <w:rsid w:val="00E6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FD607C8872409181FE5019A790428F">
    <w:name w:val="D3FD607C8872409181FE5019A790428F"/>
  </w:style>
  <w:style w:type="paragraph" w:customStyle="1" w:styleId="D3669C05A05A424499CEEB24E43693D9">
    <w:name w:val="D3669C05A05A424499CEEB24E43693D9"/>
  </w:style>
  <w:style w:type="paragraph" w:customStyle="1" w:styleId="250D368E34B64063A6CFF473D6493F96">
    <w:name w:val="250D368E34B64063A6CFF473D6493F96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B60CF44ED0FC486BAF6640066DA2DA6F">
    <w:name w:val="B60CF44ED0FC486BAF6640066DA2DA6F"/>
  </w:style>
  <w:style w:type="paragraph" w:customStyle="1" w:styleId="AE12649CF6C24BE8886BCC332B244953">
    <w:name w:val="AE12649CF6C24BE8886BCC332B244953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30T06:13:21.38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30T06:13:20.93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30T06:13:11.01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1 1</inkml:trace>
  <inkml:trace contextRef="#ctx0" brushRef="#br0" timeOffset="370.66">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30T06:13:10.08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30T06:13:09.34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1 1</inkml:trace>
</inkml:ink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54790-35D8-4229-9A45-09057F106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{D4477B33-6975-4392-B00D-CC67B1A2EFD7}tf00546271_win32</Template>
  <TotalTime>0</TotalTime>
  <Pages>3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2023-12-30T04:23:00Z</dcterms:created>
  <dcterms:modified xsi:type="dcterms:W3CDTF">2024-04-17T15:08:00Z</dcterms:modified>
</cp:coreProperties>
</file>